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2CA0D" w14:textId="0505DAD2" w:rsidR="00D077E9" w:rsidRDefault="00F6188A" w:rsidP="00D70D02">
      <w:r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31FD257" wp14:editId="21A323A2">
            <wp:simplePos x="0" y="0"/>
            <wp:positionH relativeFrom="column">
              <wp:posOffset>-575310</wp:posOffset>
            </wp:positionH>
            <wp:positionV relativeFrom="page">
              <wp:posOffset>19050</wp:posOffset>
            </wp:positionV>
            <wp:extent cx="7524750" cy="6648393"/>
            <wp:effectExtent l="0" t="0" r="0" b="635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" r="36973" b="850"/>
                    <a:stretch/>
                  </pic:blipFill>
                  <pic:spPr bwMode="auto">
                    <a:xfrm>
                      <a:off x="0" y="0"/>
                      <a:ext cx="7524750" cy="664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730BB" w14:textId="231F8BC2" w:rsidR="00D077E9" w:rsidRDefault="00DC291A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257CC4D7" wp14:editId="02366CBA">
                <wp:simplePos x="0" y="0"/>
                <wp:positionH relativeFrom="column">
                  <wp:posOffset>3014980</wp:posOffset>
                </wp:positionH>
                <wp:positionV relativeFrom="paragraph">
                  <wp:posOffset>7392670</wp:posOffset>
                </wp:positionV>
                <wp:extent cx="3219450" cy="11620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C4F07" w14:textId="3BF6A3B7" w:rsidR="00A21CE8" w:rsidRPr="00E54C35" w:rsidRDefault="00A21CE8" w:rsidP="00782659">
                            <w:r w:rsidRPr="00E54C35">
                              <w:t>KOCOGLU Lucas</w:t>
                            </w:r>
                            <w:r w:rsidR="00782659">
                              <w:t xml:space="preserve">                             </w:t>
                            </w:r>
                            <w:r w:rsidR="00E54C35" w:rsidRPr="00E54C35">
                              <w:t>Groupe</w:t>
                            </w:r>
                            <w:r w:rsidR="00E54C35">
                              <w:t xml:space="preserve"> F</w:t>
                            </w:r>
                          </w:p>
                          <w:p w14:paraId="7E7117CB" w14:textId="3434F504" w:rsidR="00A21CE8" w:rsidRPr="00E54C35" w:rsidRDefault="00A21CE8" w:rsidP="00E54C35">
                            <w:r w:rsidRPr="00E54C35">
                              <w:t>MENIN Thibaut</w:t>
                            </w:r>
                            <w:r w:rsidR="00782659">
                              <w:t xml:space="preserve">                              </w:t>
                            </w:r>
                            <w:r w:rsidR="00E54C35" w:rsidRPr="00E54C35">
                              <w:t>Groupe</w:t>
                            </w:r>
                            <w:r w:rsidR="00E54C35">
                              <w:t xml:space="preserve"> F</w:t>
                            </w:r>
                          </w:p>
                          <w:p w14:paraId="090CAC3F" w14:textId="583E3FB9" w:rsidR="00E54C35" w:rsidRDefault="00395B5C" w:rsidP="00395B5C">
                            <w:r>
                              <w:t>Promo 2026</w:t>
                            </w:r>
                          </w:p>
                          <w:p w14:paraId="5D0932F6" w14:textId="42346784" w:rsidR="00E54C35" w:rsidRPr="00E54C35" w:rsidRDefault="00E54C35" w:rsidP="00E54C35">
                            <w:pPr>
                              <w:jc w:val="right"/>
                            </w:pPr>
                            <w: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CC4D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37.4pt;margin-top:582.1pt;width:253.5pt;height:91.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">
                <v:textbox>
                  <w:txbxContent>
                    <w:p w14:paraId="713C4F07" w14:textId="3BF6A3B7" w:rsidR="00A21CE8" w:rsidRPr="00E54C35" w:rsidRDefault="00A21CE8" w:rsidP="00782659">
                      <w:r w:rsidRPr="00E54C35">
                        <w:t>KOCOGLU Lucas</w:t>
                      </w:r>
                      <w:r w:rsidR="00782659">
                        <w:t xml:space="preserve">                             </w:t>
                      </w:r>
                      <w:r w:rsidR="00E54C35" w:rsidRPr="00E54C35">
                        <w:t>Groupe</w:t>
                      </w:r>
                      <w:r w:rsidR="00E54C35">
                        <w:t xml:space="preserve"> F</w:t>
                      </w:r>
                    </w:p>
                    <w:p w14:paraId="7E7117CB" w14:textId="3434F504" w:rsidR="00A21CE8" w:rsidRPr="00E54C35" w:rsidRDefault="00A21CE8" w:rsidP="00E54C35">
                      <w:r w:rsidRPr="00E54C35">
                        <w:t>MENIN Thibaut</w:t>
                      </w:r>
                      <w:r w:rsidR="00782659">
                        <w:t xml:space="preserve">                              </w:t>
                      </w:r>
                      <w:r w:rsidR="00E54C35" w:rsidRPr="00E54C35">
                        <w:t>Groupe</w:t>
                      </w:r>
                      <w:r w:rsidR="00E54C35">
                        <w:t xml:space="preserve"> F</w:t>
                      </w:r>
                    </w:p>
                    <w:p w14:paraId="090CAC3F" w14:textId="583E3FB9" w:rsidR="00E54C35" w:rsidRDefault="00395B5C" w:rsidP="00395B5C">
                      <w:r>
                        <w:t>Promo 2026</w:t>
                      </w:r>
                    </w:p>
                    <w:p w14:paraId="5D0932F6" w14:textId="42346784" w:rsidR="00E54C35" w:rsidRPr="00E54C35" w:rsidRDefault="00E54C35" w:rsidP="00E54C35">
                      <w:pPr>
                        <w:jc w:val="right"/>
                      </w:pPr>
                      <w:r>
                        <w:t>2021/2022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5AE0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4CD0B48D" wp14:editId="204F12A5">
                <wp:simplePos x="0" y="0"/>
                <wp:positionH relativeFrom="column">
                  <wp:posOffset>2695105</wp:posOffset>
                </wp:positionH>
                <wp:positionV relativeFrom="page">
                  <wp:posOffset>5415148</wp:posOffset>
                </wp:positionV>
                <wp:extent cx="3938905" cy="4155424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4155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22FFB" id="Rectangle 3" o:spid="_x0000_s1026" alt="rectangle blanc pour le texte sur la couverture" style="position:absolute;margin-left:212.2pt;margin-top:426.4pt;width:310.15pt;height:327.2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 w:rsidR="007A5AE0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16C5338F" wp14:editId="0AA4678F">
                <wp:simplePos x="0" y="0"/>
                <wp:positionH relativeFrom="column">
                  <wp:posOffset>2689225</wp:posOffset>
                </wp:positionH>
                <wp:positionV relativeFrom="page">
                  <wp:posOffset>5415354</wp:posOffset>
                </wp:positionV>
                <wp:extent cx="3938905" cy="2324100"/>
                <wp:effectExtent l="0" t="0" r="0" b="0"/>
                <wp:wrapTight wrapText="bothSides">
                  <wp:wrapPolygon edited="0">
                    <wp:start x="313" y="0"/>
                    <wp:lineTo x="313" y="21423"/>
                    <wp:lineTo x="21207" y="21423"/>
                    <wp:lineTo x="21207" y="0"/>
                    <wp:lineTo x="313" y="0"/>
                  </wp:wrapPolygon>
                </wp:wrapTight>
                <wp:docPr id="8" name="Zone de texte 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05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24EA2" w14:textId="77777777" w:rsidR="00A21CE8" w:rsidRDefault="00F6188A" w:rsidP="00A21CE8">
                            <w:pPr>
                              <w:pStyle w:val="Titre"/>
                              <w:jc w:val="center"/>
                              <w:rPr>
                                <w:lang w:bidi="fr-FR"/>
                              </w:rPr>
                            </w:pPr>
                            <w:r w:rsidRPr="00A21CE8">
                              <w:rPr>
                                <w:u w:val="single"/>
                                <w:lang w:bidi="fr-FR"/>
                              </w:rPr>
                              <w:t>Projet Python</w:t>
                            </w:r>
                            <w:r>
                              <w:rPr>
                                <w:lang w:bidi="fr-FR"/>
                              </w:rPr>
                              <w:t xml:space="preserve"> : </w:t>
                            </w:r>
                          </w:p>
                          <w:p w14:paraId="369C1B5C" w14:textId="0BB7F658" w:rsidR="00D077E9" w:rsidRPr="00D86945" w:rsidRDefault="00F6188A" w:rsidP="00A21CE8">
                            <w:pPr>
                              <w:pStyle w:val="Titre"/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>Système de recommandati</w:t>
                            </w:r>
                            <w:r w:rsidR="00A21CE8">
                              <w:rPr>
                                <w:lang w:bidi="fr-FR"/>
                              </w:rPr>
                              <w:t>on de livres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5338F" id="Zone de texte 8" o:spid="_x0000_s1027" type="#_x0000_t202" style="position:absolute;margin-left:211.75pt;margin-top:426.4pt;width:310.15pt;height:183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bCGwIAADQ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" filled="f" stroked="f" strokeweight=".5pt">
                <v:textbox>
                  <w:txbxContent>
                    <w:p w14:paraId="2B724EA2" w14:textId="77777777" w:rsidR="00A21CE8" w:rsidRDefault="00F6188A" w:rsidP="00A21CE8">
                      <w:pPr>
                        <w:pStyle w:val="Titre"/>
                        <w:jc w:val="center"/>
                        <w:rPr>
                          <w:lang w:bidi="fr-FR"/>
                        </w:rPr>
                      </w:pPr>
                      <w:r w:rsidRPr="00A21CE8">
                        <w:rPr>
                          <w:u w:val="single"/>
                          <w:lang w:bidi="fr-FR"/>
                        </w:rPr>
                        <w:t>Projet Python</w:t>
                      </w:r>
                      <w:r>
                        <w:rPr>
                          <w:lang w:bidi="fr-FR"/>
                        </w:rPr>
                        <w:t xml:space="preserve"> : </w:t>
                      </w:r>
                    </w:p>
                    <w:p w14:paraId="369C1B5C" w14:textId="0BB7F658" w:rsidR="00D077E9" w:rsidRPr="00D86945" w:rsidRDefault="00F6188A" w:rsidP="00A21CE8">
                      <w:pPr>
                        <w:pStyle w:val="Titre"/>
                        <w:jc w:val="center"/>
                      </w:pPr>
                      <w:r>
                        <w:rPr>
                          <w:lang w:bidi="fr-FR"/>
                        </w:rPr>
                        <w:t>Système de recommandati</w:t>
                      </w:r>
                      <w:r w:rsidR="00A21CE8">
                        <w:rPr>
                          <w:lang w:bidi="fr-FR"/>
                        </w:rPr>
                        <w:t>on de livres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7A5AE0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C364464" wp14:editId="0C469AAF">
                <wp:simplePos x="0" y="0"/>
                <wp:positionH relativeFrom="column">
                  <wp:posOffset>2848923</wp:posOffset>
                </wp:positionH>
                <wp:positionV relativeFrom="page">
                  <wp:posOffset>7887079</wp:posOffset>
                </wp:positionV>
                <wp:extent cx="3616325" cy="0"/>
                <wp:effectExtent l="0" t="19050" r="22225" b="19050"/>
                <wp:wrapTight wrapText="bothSides">
                  <wp:wrapPolygon edited="0">
                    <wp:start x="0" y="-1"/>
                    <wp:lineTo x="0" y="-1"/>
                    <wp:lineTo x="21619" y="-1"/>
                    <wp:lineTo x="21619" y="-1"/>
                    <wp:lineTo x="0" y="-1"/>
                  </wp:wrapPolygon>
                </wp:wrapTight>
                <wp:docPr id="10" name="Connecteur droit 5" descr="séparateur de tex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3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82A75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D2E22B" id="Connecteur droit 5" o:spid="_x0000_s1026" alt="séparateur de texte" style="position:absolute;z-index:-2516582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224.3pt,621.05pt" to="509.05pt,6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" strokecolor="#082a75" strokeweight="3pt">
                <w10:wrap type="tight" anchory="page"/>
              </v:line>
            </w:pict>
          </mc:Fallback>
        </mc:AlternateContent>
      </w:r>
      <w:r w:rsidR="00F6188A" w:rsidRPr="00D967AC">
        <w:rPr>
          <w:noProof/>
          <w:lang w:val="en-US" w:eastAsia="zh-CN"/>
        </w:rPr>
        <w:drawing>
          <wp:anchor distT="0" distB="0" distL="114300" distR="114300" simplePos="0" relativeHeight="251658243" behindDoc="0" locked="0" layoutInCell="1" allowOverlap="1" wp14:anchorId="5B143E5C" wp14:editId="3CB8304E">
            <wp:simplePos x="0" y="0"/>
            <wp:positionH relativeFrom="column">
              <wp:posOffset>-318135</wp:posOffset>
            </wp:positionH>
            <wp:positionV relativeFrom="paragraph">
              <wp:posOffset>7441565</wp:posOffset>
            </wp:positionV>
            <wp:extent cx="2295525" cy="942975"/>
            <wp:effectExtent l="0" t="0" r="9525" b="9525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 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22DF5021" wp14:editId="421DF10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E5DDF" id="Rectangle 2" o:spid="_x0000_s1026" alt="rectangle coloré" style="position:absolute;margin-left:-58.7pt;margin-top:525pt;width:611.1pt;height:316.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5753968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08DD5C" w14:textId="5C186550" w:rsidR="003D26D4" w:rsidRDefault="003D26D4">
          <w:pPr>
            <w:pStyle w:val="En-ttedetabledesmatires"/>
          </w:pPr>
          <w:r>
            <w:t>Table des matières</w:t>
          </w:r>
        </w:p>
        <w:p w14:paraId="73E1F23B" w14:textId="1A87995E" w:rsidR="00DC291A" w:rsidRDefault="003D26D4">
          <w:pPr>
            <w:pStyle w:val="TM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44879" w:history="1">
            <w:r w:rsidR="00DC291A" w:rsidRPr="00547E00">
              <w:rPr>
                <w:rStyle w:val="Lienhypertexte"/>
                <w:rFonts w:ascii="Symbol" w:hAnsi="Symbol"/>
                <w:noProof/>
              </w:rPr>
              <w:t></w:t>
            </w:r>
            <w:r w:rsidR="00DC291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DC291A" w:rsidRPr="00547E00">
              <w:rPr>
                <w:rStyle w:val="Lienhypertexte"/>
                <w:noProof/>
                <w:lang w:bidi="fr-FR"/>
              </w:rPr>
              <w:t>Introduction du projet</w:t>
            </w:r>
            <w:r w:rsidR="00DC291A">
              <w:rPr>
                <w:noProof/>
                <w:webHidden/>
              </w:rPr>
              <w:tab/>
            </w:r>
            <w:r w:rsidR="00DC291A">
              <w:rPr>
                <w:noProof/>
                <w:webHidden/>
              </w:rPr>
              <w:fldChar w:fldCharType="begin"/>
            </w:r>
            <w:r w:rsidR="00DC291A">
              <w:rPr>
                <w:noProof/>
                <w:webHidden/>
              </w:rPr>
              <w:instrText xml:space="preserve"> PAGEREF _Toc90844879 \h </w:instrText>
            </w:r>
            <w:r w:rsidR="00DC291A">
              <w:rPr>
                <w:noProof/>
                <w:webHidden/>
              </w:rPr>
            </w:r>
            <w:r w:rsidR="00DC291A">
              <w:rPr>
                <w:noProof/>
                <w:webHidden/>
              </w:rPr>
              <w:fldChar w:fldCharType="separate"/>
            </w:r>
            <w:r w:rsidR="00DC291A">
              <w:rPr>
                <w:noProof/>
                <w:webHidden/>
              </w:rPr>
              <w:t>3</w:t>
            </w:r>
            <w:r w:rsidR="00DC291A">
              <w:rPr>
                <w:noProof/>
                <w:webHidden/>
              </w:rPr>
              <w:fldChar w:fldCharType="end"/>
            </w:r>
          </w:hyperlink>
        </w:p>
        <w:p w14:paraId="3E16C828" w14:textId="279617F5" w:rsidR="00DC291A" w:rsidRDefault="00DC291A">
          <w:pPr>
            <w:pStyle w:val="TM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0" w:history="1">
            <w:r w:rsidRPr="00547E00">
              <w:rPr>
                <w:rStyle w:val="Lienhypertexte"/>
                <w:rFonts w:ascii="Symbol" w:hAnsi="Symbol"/>
                <w:noProof/>
                <w:lang w:bidi="fr-FR"/>
              </w:rPr>
              <w:t>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noProof/>
                <w:lang w:bidi="fr-FR"/>
              </w:rPr>
              <w:t>Présentation fonctionnelle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70CA" w14:textId="1FC6BC54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1" w:history="1">
            <w:r w:rsidRPr="00547E00">
              <w:rPr>
                <w:rStyle w:val="Lienhypertexte"/>
                <w:rFonts w:ascii="Wingdings" w:hAnsi="Wingdings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hAnsiTheme="majorHAnsi"/>
                <w:noProof/>
                <w:kern w:val="28"/>
                <w:lang w:bidi="fr-FR"/>
              </w:rPr>
              <w:t>Fonctions proposées dans le sujet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A916" w14:textId="16ABAC86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2" w:history="1">
            <w:r w:rsidRPr="00547E00">
              <w:rPr>
                <w:rStyle w:val="Lienhypertexte"/>
                <w:rFonts w:ascii="Wingdings" w:hAnsi="Wingdings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hAnsiTheme="majorHAnsi"/>
                <w:noProof/>
                <w:kern w:val="28"/>
                <w:lang w:bidi="fr-FR"/>
              </w:rPr>
              <w:t>Fonctions ajoutées en 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B7136" w14:textId="6324966F" w:rsidR="00DC291A" w:rsidRDefault="00DC291A">
          <w:pPr>
            <w:pStyle w:val="TM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3" w:history="1">
            <w:r w:rsidRPr="00547E00">
              <w:rPr>
                <w:rStyle w:val="Lienhypertexte"/>
                <w:rFonts w:ascii="Symbol" w:eastAsiaTheme="majorEastAsia" w:hAnsi="Symbol" w:cstheme="majorBidi"/>
                <w:noProof/>
                <w:kern w:val="28"/>
                <w:lang w:bidi="fr-FR"/>
              </w:rPr>
              <w:t>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Présentation technique du projet réalisé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CB49" w14:textId="799EB3C5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4" w:history="1">
            <w:r w:rsidRPr="00547E00">
              <w:rPr>
                <w:rStyle w:val="Lienhypertexte"/>
                <w:rFonts w:ascii="Wingdings" w:eastAsiaTheme="majorEastAsia" w:hAnsi="Wingdings" w:cstheme="majorBidi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Description principaux algorithmes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5882" w14:textId="0AF65963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5" w:history="1">
            <w:r w:rsidRPr="00547E00">
              <w:rPr>
                <w:rStyle w:val="Lienhypertexte"/>
                <w:rFonts w:ascii="Wingdings" w:eastAsiaTheme="majorEastAsia" w:hAnsi="Wingdings" w:cstheme="majorBidi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Justification des choix des structures de données employées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346B" w14:textId="77ACFE83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6" w:history="1">
            <w:r w:rsidRPr="00547E00">
              <w:rPr>
                <w:rStyle w:val="Lienhypertexte"/>
                <w:rFonts w:ascii="Wingdings" w:hAnsi="Wingdings"/>
                <w:noProof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Difficultés rencontrées et solutions apportées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CA165" w14:textId="3823FF07" w:rsidR="00DC291A" w:rsidRDefault="00DC291A">
          <w:pPr>
            <w:pStyle w:val="TM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7" w:history="1">
            <w:r w:rsidRPr="00547E00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Présentation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88632" w14:textId="636D5C1A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8" w:history="1">
            <w:r w:rsidRPr="00547E00">
              <w:rPr>
                <w:rStyle w:val="Lienhypertexte"/>
                <w:rFonts w:ascii="Wingdings" w:hAnsi="Wingdings"/>
                <w:noProof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Test réalisés et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F239" w14:textId="126A6EEE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89" w:history="1">
            <w:r w:rsidRPr="00547E00">
              <w:rPr>
                <w:rStyle w:val="Lienhypertexte"/>
                <w:rFonts w:ascii="Wingdings" w:hAnsi="Wingdings"/>
                <w:noProof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Données pour reproduire les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482E" w14:textId="41467219" w:rsidR="00DC291A" w:rsidRDefault="00DC291A">
          <w:pPr>
            <w:pStyle w:val="TM1"/>
            <w:tabs>
              <w:tab w:val="left" w:pos="44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90" w:history="1">
            <w:r w:rsidRPr="00547E00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CD86" w14:textId="2821EDAB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91" w:history="1">
            <w:r w:rsidRPr="00547E00">
              <w:rPr>
                <w:rStyle w:val="Lienhypertexte"/>
                <w:rFonts w:ascii="Wingdings" w:eastAsiaTheme="majorEastAsia" w:hAnsi="Wingdings" w:cstheme="majorBidi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Apprentissage gestion du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6C17" w14:textId="21CF5B39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92" w:history="1">
            <w:r w:rsidRPr="00547E00">
              <w:rPr>
                <w:rStyle w:val="Lienhypertexte"/>
                <w:rFonts w:ascii="Wingdings" w:eastAsiaTheme="majorEastAsia" w:hAnsi="Wingdings" w:cstheme="majorBidi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Apprentissage sur l’organisation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68319" w14:textId="5B4CC6A5" w:rsidR="00DC291A" w:rsidRDefault="00DC291A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90844893" w:history="1">
            <w:r w:rsidRPr="00547E00">
              <w:rPr>
                <w:rStyle w:val="Lienhypertexte"/>
                <w:rFonts w:ascii="Wingdings" w:eastAsiaTheme="majorEastAsia" w:hAnsi="Wingdings" w:cstheme="majorBidi"/>
                <w:noProof/>
                <w:kern w:val="28"/>
                <w:lang w:bidi="fr-FR"/>
              </w:rPr>
              <w:t>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47E00">
              <w:rPr>
                <w:rStyle w:val="Lienhypertexte"/>
                <w:rFonts w:asciiTheme="majorHAnsi" w:eastAsiaTheme="majorEastAsia" w:hAnsiTheme="majorHAnsi" w:cstheme="majorBidi"/>
                <w:noProof/>
                <w:kern w:val="28"/>
                <w:lang w:bidi="fr-FR"/>
              </w:rPr>
              <w:t>Apprentissage sur le plan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_Toc90844893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DE7A" w14:textId="5F5040A1" w:rsidR="003D26D4" w:rsidRDefault="003D26D4">
          <w:r>
            <w:rPr>
              <w:bCs/>
            </w:rPr>
            <w:fldChar w:fldCharType="end"/>
          </w:r>
        </w:p>
      </w:sdtContent>
    </w:sdt>
    <w:p w14:paraId="26A4DC2A" w14:textId="57470961" w:rsidR="005F73FB" w:rsidRDefault="005F73FB">
      <w:pPr>
        <w:spacing w:after="200"/>
        <w:rPr>
          <w:lang w:bidi="fr-FR"/>
        </w:rPr>
      </w:pPr>
    </w:p>
    <w:p w14:paraId="5B3FAA19" w14:textId="346D7572" w:rsidR="003D26D4" w:rsidRDefault="003D26D4">
      <w:pPr>
        <w:spacing w:after="200"/>
        <w:rPr>
          <w:lang w:bidi="fr-FR"/>
        </w:rPr>
      </w:pPr>
    </w:p>
    <w:p w14:paraId="663F739F" w14:textId="2B439978" w:rsidR="003D26D4" w:rsidRDefault="003D26D4">
      <w:pPr>
        <w:spacing w:after="200"/>
        <w:rPr>
          <w:lang w:bidi="fr-FR"/>
        </w:rPr>
      </w:pPr>
    </w:p>
    <w:p w14:paraId="5B6349FD" w14:textId="77777777" w:rsidR="003D26D4" w:rsidRDefault="003D26D4">
      <w:pPr>
        <w:spacing w:after="200"/>
        <w:rPr>
          <w:lang w:bidi="fr-FR"/>
        </w:rPr>
      </w:pPr>
    </w:p>
    <w:p w14:paraId="491E2B5E" w14:textId="27E24C70" w:rsidR="005F73FB" w:rsidRDefault="005F73FB">
      <w:pPr>
        <w:spacing w:after="200"/>
        <w:rPr>
          <w:lang w:bidi="fr-FR"/>
        </w:rPr>
      </w:pPr>
      <w:r>
        <w:rPr>
          <w:lang w:bidi="fr-FR"/>
        </w:rPr>
        <w:br w:type="page"/>
      </w:r>
    </w:p>
    <w:p w14:paraId="5BF56A85" w14:textId="008AF020" w:rsidR="00D077E9" w:rsidRPr="00EE61B9" w:rsidRDefault="003D26D4" w:rsidP="003B4941">
      <w:pPr>
        <w:pStyle w:val="Titre1"/>
        <w:numPr>
          <w:ilvl w:val="0"/>
          <w:numId w:val="3"/>
        </w:numPr>
        <w:rPr>
          <w:sz w:val="40"/>
          <w:szCs w:val="22"/>
          <w:u w:val="single"/>
        </w:rPr>
      </w:pPr>
      <w:bookmarkStart w:id="0" w:name="_Toc90844879"/>
      <w:r w:rsidRPr="00EE61B9">
        <w:rPr>
          <w:sz w:val="40"/>
          <w:szCs w:val="22"/>
          <w:u w:val="single"/>
          <w:lang w:bidi="fr-FR"/>
        </w:rPr>
        <w:lastRenderedPageBreak/>
        <w:t>Introduction du projet</w:t>
      </w:r>
      <w:bookmarkEnd w:id="0"/>
    </w:p>
    <w:p w14:paraId="095B396B" w14:textId="42B158FF" w:rsidR="007A5AE0" w:rsidRPr="003B4941" w:rsidRDefault="007A5AE0" w:rsidP="007A5AE0">
      <w:pPr>
        <w:pStyle w:val="Contenu"/>
        <w:rPr>
          <w:sz w:val="26"/>
          <w:szCs w:val="26"/>
        </w:rPr>
      </w:pPr>
      <w:r w:rsidRPr="003B4941">
        <w:rPr>
          <w:sz w:val="26"/>
          <w:szCs w:val="26"/>
        </w:rPr>
        <w:t>Ce projet a pour but de réaliser un programme informatique de tel sorte que lorsqu’un utilisateur se connecte, le programme lui propose des livres à lire en fonction de son profil et de ses anciennes lectures préalablement remplies.</w:t>
      </w:r>
    </w:p>
    <w:p w14:paraId="0BB67FA9" w14:textId="77777777" w:rsidR="007A5AE0" w:rsidRPr="003B4941" w:rsidRDefault="007A5AE0" w:rsidP="007A5AE0">
      <w:pPr>
        <w:rPr>
          <w:sz w:val="26"/>
          <w:szCs w:val="26"/>
        </w:rPr>
      </w:pPr>
    </w:p>
    <w:p w14:paraId="734C3C4D" w14:textId="77777777" w:rsidR="007A5AE0" w:rsidRPr="003B4941" w:rsidRDefault="007A5AE0" w:rsidP="007A5AE0">
      <w:pPr>
        <w:pStyle w:val="Contenu"/>
        <w:rPr>
          <w:sz w:val="26"/>
          <w:szCs w:val="26"/>
        </w:rPr>
      </w:pPr>
      <w:r w:rsidRPr="003B4941">
        <w:rPr>
          <w:sz w:val="26"/>
          <w:szCs w:val="26"/>
        </w:rPr>
        <w:t xml:space="preserve">L’utilisateur a accès aux 3 grands domaines de ce projet : </w:t>
      </w:r>
    </w:p>
    <w:p w14:paraId="4EB241DE" w14:textId="77777777" w:rsidR="007A5AE0" w:rsidRPr="003B4941" w:rsidRDefault="007A5AE0" w:rsidP="007A5AE0">
      <w:pPr>
        <w:pStyle w:val="Contenu"/>
        <w:numPr>
          <w:ilvl w:val="0"/>
          <w:numId w:val="1"/>
        </w:numPr>
        <w:rPr>
          <w:sz w:val="26"/>
          <w:szCs w:val="26"/>
        </w:rPr>
      </w:pPr>
      <w:r w:rsidRPr="003B4941">
        <w:rPr>
          <w:sz w:val="26"/>
          <w:szCs w:val="26"/>
        </w:rPr>
        <w:t>Partie banque de données utilisateur</w:t>
      </w:r>
    </w:p>
    <w:p w14:paraId="598C6ED8" w14:textId="77777777" w:rsidR="007A5AE0" w:rsidRPr="003B4941" w:rsidRDefault="007A5AE0" w:rsidP="007A5AE0">
      <w:pPr>
        <w:pStyle w:val="Contenu"/>
        <w:numPr>
          <w:ilvl w:val="0"/>
          <w:numId w:val="1"/>
        </w:numPr>
        <w:rPr>
          <w:sz w:val="26"/>
          <w:szCs w:val="26"/>
        </w:rPr>
      </w:pPr>
      <w:r w:rsidRPr="003B4941">
        <w:rPr>
          <w:sz w:val="26"/>
          <w:szCs w:val="26"/>
        </w:rPr>
        <w:t>Partie bibliothèque de livres</w:t>
      </w:r>
    </w:p>
    <w:p w14:paraId="66855088" w14:textId="5987B516" w:rsidR="003D26D4" w:rsidRPr="003B4941" w:rsidRDefault="007A5AE0" w:rsidP="007A5AE0">
      <w:pPr>
        <w:pStyle w:val="Contenu"/>
        <w:numPr>
          <w:ilvl w:val="0"/>
          <w:numId w:val="1"/>
        </w:numPr>
        <w:rPr>
          <w:sz w:val="26"/>
          <w:szCs w:val="26"/>
        </w:rPr>
      </w:pPr>
      <w:r w:rsidRPr="003B4941">
        <w:rPr>
          <w:sz w:val="26"/>
          <w:szCs w:val="26"/>
        </w:rPr>
        <w:t>Partie</w:t>
      </w:r>
      <w:r w:rsidR="00B74991">
        <w:rPr>
          <w:sz w:val="26"/>
          <w:szCs w:val="26"/>
        </w:rPr>
        <w:t xml:space="preserve"> p</w:t>
      </w:r>
      <w:r w:rsidRPr="003B4941">
        <w:rPr>
          <w:sz w:val="26"/>
          <w:szCs w:val="26"/>
        </w:rPr>
        <w:t>références de lecture</w:t>
      </w:r>
    </w:p>
    <w:p w14:paraId="039B497F" w14:textId="775F4900" w:rsidR="007A5AE0" w:rsidRDefault="007A5AE0" w:rsidP="007A5AE0">
      <w:pPr>
        <w:pStyle w:val="Contenu"/>
      </w:pPr>
    </w:p>
    <w:p w14:paraId="1D808A3A" w14:textId="58AFAC4D" w:rsidR="007A5AE0" w:rsidRPr="00EE61B9" w:rsidRDefault="00436AC6" w:rsidP="001031BC">
      <w:pPr>
        <w:pStyle w:val="Titre1"/>
        <w:numPr>
          <w:ilvl w:val="0"/>
          <w:numId w:val="16"/>
        </w:numPr>
        <w:rPr>
          <w:sz w:val="40"/>
          <w:szCs w:val="40"/>
          <w:u w:val="single"/>
          <w:lang w:bidi="fr-FR"/>
        </w:rPr>
      </w:pPr>
      <w:bookmarkStart w:id="1" w:name="_Toc90844880"/>
      <w:r w:rsidRPr="00EE61B9">
        <w:rPr>
          <w:sz w:val="40"/>
          <w:szCs w:val="40"/>
          <w:u w:val="single"/>
          <w:lang w:bidi="fr-FR"/>
        </w:rPr>
        <w:t>Présentation fonctionnelle du projet</w:t>
      </w:r>
      <w:bookmarkEnd w:id="1"/>
    </w:p>
    <w:p w14:paraId="6671DEE9" w14:textId="45A2535D" w:rsidR="00436AC6" w:rsidRPr="00007A18" w:rsidRDefault="003B4941" w:rsidP="00705B15">
      <w:pPr>
        <w:pStyle w:val="Titre2"/>
        <w:numPr>
          <w:ilvl w:val="0"/>
          <w:numId w:val="6"/>
        </w:numPr>
        <w:rPr>
          <w:rFonts w:asciiTheme="majorHAnsi" w:hAnsiTheme="majorHAns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2" w:name="_Toc90844881"/>
      <w:r w:rsidRPr="00007A18">
        <w:rPr>
          <w:rFonts w:asciiTheme="majorHAnsi" w:hAnsiTheme="majorHAns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Fonctions proposées dans le sujet</w:t>
      </w:r>
      <w:bookmarkEnd w:id="2"/>
    </w:p>
    <w:p w14:paraId="7F64EB73" w14:textId="6F5A8B95" w:rsidR="003B4941" w:rsidRDefault="003B4941" w:rsidP="003B4941">
      <w:pPr>
        <w:pStyle w:val="Contenu"/>
        <w:rPr>
          <w:sz w:val="26"/>
          <w:szCs w:val="26"/>
        </w:rPr>
      </w:pPr>
      <w:r w:rsidRPr="003B4941">
        <w:rPr>
          <w:sz w:val="26"/>
          <w:szCs w:val="26"/>
        </w:rPr>
        <w:t>T</w:t>
      </w:r>
      <w:r>
        <w:rPr>
          <w:sz w:val="26"/>
          <w:szCs w:val="26"/>
        </w:rPr>
        <w:t xml:space="preserve">outes les fonctions proposées dans le sujet ont été appliqué </w:t>
      </w:r>
      <w:r w:rsidR="001D1758">
        <w:rPr>
          <w:sz w:val="26"/>
          <w:szCs w:val="26"/>
        </w:rPr>
        <w:t>dans le programme. L’utilisateur a accès à la gestion de</w:t>
      </w:r>
      <w:r w:rsidR="00E52E1E">
        <w:rPr>
          <w:sz w:val="26"/>
          <w:szCs w:val="26"/>
        </w:rPr>
        <w:t>s</w:t>
      </w:r>
      <w:r w:rsidR="001D1758">
        <w:rPr>
          <w:sz w:val="26"/>
          <w:szCs w:val="26"/>
        </w:rPr>
        <w:t xml:space="preserve"> profils des lecteurs ; à la gestion du dépôt de livres et au menu de recommandation de livre</w:t>
      </w:r>
      <w:r w:rsidR="008850ED">
        <w:rPr>
          <w:sz w:val="26"/>
          <w:szCs w:val="26"/>
        </w:rPr>
        <w:t>.</w:t>
      </w:r>
    </w:p>
    <w:p w14:paraId="75BB97CC" w14:textId="77C1492B" w:rsidR="004E1DB8" w:rsidRDefault="004E1DB8" w:rsidP="003B4941">
      <w:pPr>
        <w:pStyle w:val="Contenu"/>
        <w:rPr>
          <w:sz w:val="26"/>
          <w:szCs w:val="26"/>
        </w:rPr>
      </w:pPr>
    </w:p>
    <w:p w14:paraId="758C1DE5" w14:textId="1B63C56B" w:rsidR="00E52AF5" w:rsidRDefault="004E1DB8" w:rsidP="00E52AF5">
      <w:pPr>
        <w:pStyle w:val="Contenu"/>
        <w:numPr>
          <w:ilvl w:val="0"/>
          <w:numId w:val="5"/>
        </w:numPr>
        <w:rPr>
          <w:sz w:val="26"/>
          <w:szCs w:val="26"/>
        </w:rPr>
      </w:pPr>
      <w:r w:rsidRPr="00E52AF5">
        <w:rPr>
          <w:sz w:val="26"/>
          <w:szCs w:val="26"/>
          <w:u w:val="single"/>
        </w:rPr>
        <w:t>Vision d’ensemble des chemins d’accès du programme</w:t>
      </w:r>
      <w:r w:rsidR="00E52AF5">
        <w:rPr>
          <w:sz w:val="26"/>
          <w:szCs w:val="26"/>
        </w:rPr>
        <w:t> :</w:t>
      </w:r>
    </w:p>
    <w:p w14:paraId="183AFE5A" w14:textId="1535ADA9" w:rsidR="004E1DB8" w:rsidRDefault="00E52AF5" w:rsidP="00E52AF5">
      <w:pPr>
        <w:pStyle w:val="Contenu"/>
        <w:spacing w:before="240"/>
        <w:rPr>
          <w:sz w:val="26"/>
          <w:szCs w:val="26"/>
        </w:rPr>
      </w:pPr>
      <w:bookmarkStart w:id="3" w:name="Graphique_Vu_d_ensemble"/>
      <w:r>
        <w:rPr>
          <w:noProof/>
          <w:sz w:val="26"/>
          <w:szCs w:val="26"/>
        </w:rPr>
        <w:drawing>
          <wp:inline distT="0" distB="0" distL="0" distR="0" wp14:anchorId="4753E72D" wp14:editId="3375011B">
            <wp:extent cx="6370901" cy="27647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67" cy="277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14:paraId="2C0458BC" w14:textId="0F4438CB" w:rsidR="005F7E25" w:rsidRDefault="005F7E25" w:rsidP="00E52AF5">
      <w:pPr>
        <w:pStyle w:val="Contenu"/>
        <w:spacing w:before="240"/>
        <w:rPr>
          <w:sz w:val="26"/>
          <w:szCs w:val="26"/>
        </w:rPr>
      </w:pPr>
      <w:r>
        <w:rPr>
          <w:sz w:val="26"/>
          <w:szCs w:val="26"/>
        </w:rPr>
        <w:t>Ce schéma + d’autres sont présents dans le fichier ressources.</w:t>
      </w:r>
    </w:p>
    <w:p w14:paraId="6BF5EE82" w14:textId="6A7B5A30" w:rsidR="004E1DB8" w:rsidRDefault="004E1DB8" w:rsidP="003B4941">
      <w:pPr>
        <w:pStyle w:val="Contenu"/>
        <w:rPr>
          <w:sz w:val="26"/>
          <w:szCs w:val="26"/>
        </w:rPr>
      </w:pPr>
    </w:p>
    <w:p w14:paraId="193FD987" w14:textId="4188CDB6" w:rsidR="00E52AF5" w:rsidRDefault="00E52AF5" w:rsidP="003B4941">
      <w:pPr>
        <w:pStyle w:val="Contenu"/>
        <w:rPr>
          <w:sz w:val="26"/>
          <w:szCs w:val="26"/>
        </w:rPr>
      </w:pPr>
    </w:p>
    <w:p w14:paraId="38488567" w14:textId="5132826E" w:rsidR="00E52AF5" w:rsidRDefault="00E52AF5" w:rsidP="003B4941">
      <w:pPr>
        <w:pStyle w:val="Contenu"/>
        <w:rPr>
          <w:sz w:val="26"/>
          <w:szCs w:val="26"/>
        </w:rPr>
      </w:pPr>
    </w:p>
    <w:p w14:paraId="19C290C7" w14:textId="5838DB76" w:rsidR="00E52AF5" w:rsidRDefault="00E52AF5" w:rsidP="003B4941">
      <w:pPr>
        <w:pStyle w:val="Contenu"/>
        <w:rPr>
          <w:sz w:val="26"/>
          <w:szCs w:val="26"/>
        </w:rPr>
      </w:pPr>
    </w:p>
    <w:p w14:paraId="18482E6A" w14:textId="77777777" w:rsidR="00E52AF5" w:rsidRDefault="00E52AF5" w:rsidP="003B4941">
      <w:pPr>
        <w:pStyle w:val="Contenu"/>
        <w:rPr>
          <w:sz w:val="26"/>
          <w:szCs w:val="26"/>
        </w:rPr>
      </w:pPr>
    </w:p>
    <w:p w14:paraId="2D254FB7" w14:textId="77777777" w:rsidR="004E1DB8" w:rsidRDefault="004E1DB8" w:rsidP="003B4941">
      <w:pPr>
        <w:pStyle w:val="Contenu"/>
        <w:rPr>
          <w:sz w:val="26"/>
          <w:szCs w:val="26"/>
        </w:rPr>
      </w:pPr>
    </w:p>
    <w:p w14:paraId="71D2EFA7" w14:textId="2EC64F7D" w:rsidR="00B74991" w:rsidRPr="00E52E1E" w:rsidRDefault="00E52E1E" w:rsidP="003B4941">
      <w:pPr>
        <w:pStyle w:val="Contenu"/>
        <w:numPr>
          <w:ilvl w:val="0"/>
          <w:numId w:val="4"/>
        </w:numPr>
        <w:rPr>
          <w:sz w:val="26"/>
          <w:szCs w:val="26"/>
        </w:rPr>
      </w:pPr>
      <w:r w:rsidRPr="00E52E1E">
        <w:rPr>
          <w:sz w:val="26"/>
          <w:szCs w:val="26"/>
          <w:u w:val="single"/>
        </w:rPr>
        <w:t>Gestion des profils des lecteurs</w:t>
      </w:r>
      <w:r>
        <w:rPr>
          <w:sz w:val="26"/>
          <w:szCs w:val="26"/>
        </w:rPr>
        <w:t> :</w:t>
      </w:r>
    </w:p>
    <w:p w14:paraId="17CF5C61" w14:textId="2429453E" w:rsidR="00E52E1E" w:rsidRDefault="006A2674" w:rsidP="00E52AF5">
      <w:pPr>
        <w:pStyle w:val="Contenu"/>
        <w:spacing w:before="240"/>
        <w:jc w:val="center"/>
        <w:rPr>
          <w:sz w:val="26"/>
          <w:szCs w:val="26"/>
        </w:rPr>
      </w:pPr>
      <w:bookmarkStart w:id="4" w:name="Menu_Profil"/>
      <w:r>
        <w:rPr>
          <w:noProof/>
          <w:sz w:val="26"/>
          <w:szCs w:val="26"/>
        </w:rPr>
        <w:drawing>
          <wp:inline distT="0" distB="0" distL="0" distR="0" wp14:anchorId="403F5C9F" wp14:editId="72D834BD">
            <wp:extent cx="4886325" cy="332203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632" cy="3327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p w14:paraId="6D00A285" w14:textId="68974525" w:rsidR="00E52E1E" w:rsidRDefault="00EA40D8" w:rsidP="004E1DB8">
      <w:pPr>
        <w:pStyle w:val="Contenu"/>
        <w:rPr>
          <w:sz w:val="26"/>
          <w:szCs w:val="26"/>
        </w:rPr>
      </w:pPr>
      <w:r>
        <w:rPr>
          <w:sz w:val="26"/>
          <w:szCs w:val="26"/>
        </w:rPr>
        <w:t xml:space="preserve">L’utilisateur </w:t>
      </w:r>
      <w:r w:rsidRPr="00EA40D8">
        <w:rPr>
          <w:sz w:val="26"/>
          <w:szCs w:val="26"/>
        </w:rPr>
        <w:t>peut</w:t>
      </w:r>
      <w:r>
        <w:rPr>
          <w:sz w:val="26"/>
          <w:szCs w:val="26"/>
        </w:rPr>
        <w:t xml:space="preserve"> : </w:t>
      </w:r>
      <w:r w:rsidRPr="00EA40D8">
        <w:rPr>
          <w:sz w:val="26"/>
          <w:szCs w:val="26"/>
        </w:rPr>
        <w:t>Ajouter un lecteur</w:t>
      </w:r>
      <w:r>
        <w:rPr>
          <w:sz w:val="26"/>
          <w:szCs w:val="26"/>
        </w:rPr>
        <w:t> ;</w:t>
      </w:r>
      <w:r w:rsidRPr="00EA40D8">
        <w:rPr>
          <w:sz w:val="26"/>
          <w:szCs w:val="26"/>
        </w:rPr>
        <w:t xml:space="preserve"> Afficher un lecteur</w:t>
      </w:r>
      <w:r>
        <w:rPr>
          <w:sz w:val="26"/>
          <w:szCs w:val="26"/>
        </w:rPr>
        <w:t xml:space="preserve"> ; </w:t>
      </w:r>
      <w:r w:rsidRPr="00EA40D8">
        <w:rPr>
          <w:sz w:val="26"/>
          <w:szCs w:val="26"/>
        </w:rPr>
        <w:t>Modifier un lecteur</w:t>
      </w:r>
      <w:r>
        <w:rPr>
          <w:sz w:val="26"/>
          <w:szCs w:val="26"/>
        </w:rPr>
        <w:t> ;</w:t>
      </w:r>
      <w:r w:rsidRPr="00EA40D8">
        <w:rPr>
          <w:sz w:val="26"/>
          <w:szCs w:val="26"/>
        </w:rPr>
        <w:t xml:space="preserve"> Supprimer un lecteur</w:t>
      </w:r>
      <w:r>
        <w:rPr>
          <w:sz w:val="26"/>
          <w:szCs w:val="26"/>
        </w:rPr>
        <w:t>.</w:t>
      </w:r>
    </w:p>
    <w:p w14:paraId="4360A527" w14:textId="77777777" w:rsidR="00E52E1E" w:rsidRDefault="00E52E1E" w:rsidP="00E52AF5">
      <w:pPr>
        <w:pStyle w:val="Contenu"/>
        <w:rPr>
          <w:sz w:val="26"/>
          <w:szCs w:val="26"/>
        </w:rPr>
      </w:pPr>
    </w:p>
    <w:p w14:paraId="2938219B" w14:textId="5A770212" w:rsidR="00E52E1E" w:rsidRPr="00E52E1E" w:rsidRDefault="00E52E1E" w:rsidP="001031BC">
      <w:pPr>
        <w:pStyle w:val="Contenu"/>
        <w:numPr>
          <w:ilvl w:val="0"/>
          <w:numId w:val="15"/>
        </w:numPr>
        <w:rPr>
          <w:sz w:val="26"/>
          <w:szCs w:val="26"/>
        </w:rPr>
      </w:pPr>
      <w:r w:rsidRPr="00E52E1E">
        <w:rPr>
          <w:sz w:val="26"/>
          <w:szCs w:val="26"/>
          <w:u w:val="single"/>
        </w:rPr>
        <w:t xml:space="preserve">Gestion </w:t>
      </w:r>
      <w:r w:rsidR="00EA40D8">
        <w:rPr>
          <w:sz w:val="26"/>
          <w:szCs w:val="26"/>
          <w:u w:val="single"/>
        </w:rPr>
        <w:t>du dépôt de livres</w:t>
      </w:r>
      <w:r>
        <w:rPr>
          <w:sz w:val="26"/>
          <w:szCs w:val="26"/>
        </w:rPr>
        <w:t> :</w:t>
      </w:r>
    </w:p>
    <w:p w14:paraId="59CF667C" w14:textId="256586C0" w:rsidR="006A2674" w:rsidRDefault="006A2674" w:rsidP="00E52E1E">
      <w:pPr>
        <w:pStyle w:val="Contenu"/>
        <w:spacing w:before="240"/>
        <w:jc w:val="center"/>
        <w:rPr>
          <w:sz w:val="26"/>
          <w:szCs w:val="26"/>
        </w:rPr>
      </w:pPr>
      <w:bookmarkStart w:id="5" w:name="Menu_Dépôt_Livres"/>
      <w:r>
        <w:rPr>
          <w:noProof/>
          <w:sz w:val="26"/>
          <w:szCs w:val="26"/>
        </w:rPr>
        <w:drawing>
          <wp:inline distT="0" distB="0" distL="0" distR="0" wp14:anchorId="56DF605B" wp14:editId="1EE56C17">
            <wp:extent cx="5491966" cy="35337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92" cy="353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"/>
    </w:p>
    <w:p w14:paraId="75B68017" w14:textId="39E4BA2E" w:rsidR="00EA40D8" w:rsidRDefault="00EA40D8" w:rsidP="00EA40D8">
      <w:pPr>
        <w:pStyle w:val="Contenu"/>
        <w:spacing w:before="240"/>
        <w:rPr>
          <w:bCs/>
          <w:sz w:val="26"/>
          <w:szCs w:val="26"/>
        </w:rPr>
      </w:pPr>
      <w:r>
        <w:rPr>
          <w:sz w:val="26"/>
          <w:szCs w:val="26"/>
        </w:rPr>
        <w:lastRenderedPageBreak/>
        <w:t xml:space="preserve">L’utilisateur </w:t>
      </w:r>
      <w:r w:rsidRPr="00EA40D8">
        <w:rPr>
          <w:sz w:val="26"/>
          <w:szCs w:val="26"/>
        </w:rPr>
        <w:t>peut</w:t>
      </w:r>
      <w:r>
        <w:rPr>
          <w:sz w:val="26"/>
          <w:szCs w:val="26"/>
        </w:rPr>
        <w:t xml:space="preserve"> : </w:t>
      </w:r>
      <w:r w:rsidRPr="00EA40D8">
        <w:rPr>
          <w:bCs/>
          <w:sz w:val="26"/>
          <w:szCs w:val="26"/>
        </w:rPr>
        <w:t xml:space="preserve">Afficher la liste des livres dans le dépôt </w:t>
      </w:r>
      <w:r w:rsidR="004E1DB8">
        <w:rPr>
          <w:bCs/>
          <w:sz w:val="26"/>
          <w:szCs w:val="26"/>
        </w:rPr>
        <w:t>;</w:t>
      </w:r>
      <w:r w:rsidRPr="00EA40D8">
        <w:rPr>
          <w:bCs/>
          <w:sz w:val="26"/>
          <w:szCs w:val="26"/>
        </w:rPr>
        <w:t xml:space="preserve"> Ajouter un livre au dépôt</w:t>
      </w:r>
      <w:r w:rsidR="004E1DB8">
        <w:rPr>
          <w:bCs/>
          <w:sz w:val="26"/>
          <w:szCs w:val="26"/>
        </w:rPr>
        <w:t xml:space="preserve"> ; </w:t>
      </w:r>
      <w:r w:rsidRPr="00EA40D8">
        <w:rPr>
          <w:bCs/>
          <w:sz w:val="26"/>
          <w:szCs w:val="26"/>
        </w:rPr>
        <w:t>Modifier le titre d’un livre dans le dépôt</w:t>
      </w:r>
      <w:r w:rsidR="004E1DB8">
        <w:rPr>
          <w:bCs/>
          <w:sz w:val="26"/>
          <w:szCs w:val="26"/>
        </w:rPr>
        <w:t xml:space="preserve"> ; </w:t>
      </w:r>
      <w:r w:rsidRPr="00EA40D8">
        <w:rPr>
          <w:bCs/>
          <w:sz w:val="26"/>
          <w:szCs w:val="26"/>
        </w:rPr>
        <w:t xml:space="preserve">Supprimer un livre du </w:t>
      </w:r>
      <w:r w:rsidR="004E1DB8" w:rsidRPr="00EA40D8">
        <w:rPr>
          <w:bCs/>
          <w:sz w:val="26"/>
          <w:szCs w:val="26"/>
        </w:rPr>
        <w:t>dépôt</w:t>
      </w:r>
    </w:p>
    <w:p w14:paraId="6EEE003D" w14:textId="3DFD0738" w:rsidR="00E52E1E" w:rsidRPr="00EA40D8" w:rsidRDefault="00EA40D8" w:rsidP="001031BC">
      <w:pPr>
        <w:pStyle w:val="Contenu"/>
        <w:numPr>
          <w:ilvl w:val="0"/>
          <w:numId w:val="14"/>
        </w:numPr>
        <w:rPr>
          <w:sz w:val="26"/>
          <w:szCs w:val="26"/>
        </w:rPr>
      </w:pPr>
      <w:r w:rsidRPr="00EA40D8">
        <w:rPr>
          <w:sz w:val="26"/>
          <w:szCs w:val="26"/>
          <w:u w:val="single"/>
        </w:rPr>
        <w:t>Menu de recommandation de livre</w:t>
      </w:r>
      <w:r w:rsidRPr="00EA40D8">
        <w:rPr>
          <w:sz w:val="26"/>
          <w:szCs w:val="26"/>
        </w:rPr>
        <w:t xml:space="preserve"> :</w:t>
      </w:r>
    </w:p>
    <w:p w14:paraId="20473E4B" w14:textId="76A96B8E" w:rsidR="006A2674" w:rsidRDefault="006A2674" w:rsidP="00EA40D8">
      <w:pPr>
        <w:pStyle w:val="Contenu"/>
        <w:spacing w:before="240"/>
        <w:jc w:val="center"/>
        <w:rPr>
          <w:sz w:val="26"/>
          <w:szCs w:val="26"/>
        </w:rPr>
      </w:pPr>
      <w:bookmarkStart w:id="6" w:name="Menu_Recommandation"/>
      <w:r>
        <w:rPr>
          <w:noProof/>
          <w:sz w:val="26"/>
          <w:szCs w:val="26"/>
        </w:rPr>
        <w:drawing>
          <wp:inline distT="0" distB="0" distL="0" distR="0" wp14:anchorId="5C06E52F" wp14:editId="4574A526">
            <wp:extent cx="6416762" cy="2333625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294" cy="2344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6"/>
    </w:p>
    <w:p w14:paraId="5FB30206" w14:textId="43D7E062" w:rsidR="009678C0" w:rsidRDefault="004E1DB8" w:rsidP="004E1DB8">
      <w:pPr>
        <w:pStyle w:val="Contenu"/>
        <w:spacing w:before="240"/>
        <w:rPr>
          <w:bCs/>
          <w:sz w:val="26"/>
          <w:szCs w:val="26"/>
        </w:rPr>
      </w:pPr>
      <w:r>
        <w:rPr>
          <w:sz w:val="26"/>
          <w:szCs w:val="26"/>
        </w:rPr>
        <w:t xml:space="preserve">L’utilisateur </w:t>
      </w:r>
      <w:r w:rsidRPr="00EA40D8">
        <w:rPr>
          <w:sz w:val="26"/>
          <w:szCs w:val="26"/>
        </w:rPr>
        <w:t>peut</w:t>
      </w:r>
      <w:r>
        <w:rPr>
          <w:sz w:val="26"/>
          <w:szCs w:val="26"/>
        </w:rPr>
        <w:t xml:space="preserve"> : </w:t>
      </w:r>
      <w:r w:rsidRPr="004E1DB8">
        <w:rPr>
          <w:bCs/>
          <w:sz w:val="26"/>
          <w:szCs w:val="26"/>
        </w:rPr>
        <w:t>Noter un livre</w:t>
      </w:r>
      <w:r>
        <w:rPr>
          <w:bCs/>
          <w:sz w:val="26"/>
          <w:szCs w:val="26"/>
        </w:rPr>
        <w:t xml:space="preserve"> ; </w:t>
      </w:r>
      <w:r w:rsidRPr="004E1DB8">
        <w:rPr>
          <w:bCs/>
          <w:sz w:val="26"/>
          <w:szCs w:val="26"/>
        </w:rPr>
        <w:t>Suggérer des livres</w:t>
      </w:r>
    </w:p>
    <w:p w14:paraId="4BC7F953" w14:textId="33C080F8" w:rsidR="009678C0" w:rsidRDefault="009678C0" w:rsidP="009678C0">
      <w:pPr>
        <w:pStyle w:val="Contenu"/>
        <w:rPr>
          <w:bCs/>
          <w:sz w:val="26"/>
          <w:szCs w:val="26"/>
        </w:rPr>
      </w:pPr>
      <w:r>
        <w:rPr>
          <w:bCs/>
          <w:sz w:val="26"/>
          <w:szCs w:val="26"/>
        </w:rPr>
        <w:t>Le temps de calcul de la matrice de similarité est situé dans le fichier /logs/logs_suggest_matrix.txt</w:t>
      </w:r>
    </w:p>
    <w:p w14:paraId="4E1F5FA2" w14:textId="77777777" w:rsidR="005148E9" w:rsidRDefault="005148E9" w:rsidP="004E1DB8">
      <w:pPr>
        <w:pStyle w:val="Contenu"/>
        <w:spacing w:before="240"/>
        <w:rPr>
          <w:bCs/>
          <w:sz w:val="26"/>
          <w:szCs w:val="26"/>
        </w:rPr>
      </w:pPr>
    </w:p>
    <w:p w14:paraId="5A691419" w14:textId="733EFCD6" w:rsidR="00705B15" w:rsidRPr="00007A18" w:rsidRDefault="005148E9" w:rsidP="00705B15">
      <w:pPr>
        <w:pStyle w:val="Titre2"/>
        <w:numPr>
          <w:ilvl w:val="0"/>
          <w:numId w:val="2"/>
        </w:numPr>
        <w:rPr>
          <w:rFonts w:asciiTheme="majorHAnsi" w:hAnsiTheme="majorHAns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7" w:name="_Toc90844882"/>
      <w:r w:rsidRPr="00007A18">
        <w:rPr>
          <w:rFonts w:asciiTheme="majorHAnsi" w:hAnsiTheme="majorHAns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Fonctions ajoutées en plus</w:t>
      </w:r>
      <w:bookmarkEnd w:id="7"/>
    </w:p>
    <w:p w14:paraId="53EA9033" w14:textId="397BB8B0" w:rsidR="00705B15" w:rsidRPr="00E52E1E" w:rsidRDefault="00705B15" w:rsidP="001031BC">
      <w:pPr>
        <w:pStyle w:val="Contenu"/>
        <w:numPr>
          <w:ilvl w:val="0"/>
          <w:numId w:val="14"/>
        </w:numPr>
        <w:rPr>
          <w:sz w:val="26"/>
          <w:szCs w:val="26"/>
        </w:rPr>
      </w:pPr>
      <w:r w:rsidRPr="00E52E1E">
        <w:rPr>
          <w:sz w:val="26"/>
          <w:szCs w:val="26"/>
          <w:u w:val="single"/>
        </w:rPr>
        <w:t>Gestion des profils des lecteurs</w:t>
      </w:r>
      <w:r>
        <w:rPr>
          <w:sz w:val="26"/>
          <w:szCs w:val="26"/>
        </w:rPr>
        <w:t> :</w:t>
      </w:r>
    </w:p>
    <w:p w14:paraId="1D8763FF" w14:textId="63FC85C0" w:rsidR="005148E9" w:rsidRDefault="00705B15" w:rsidP="00705B15">
      <w:pPr>
        <w:pStyle w:val="Contenu"/>
        <w:rPr>
          <w:sz w:val="26"/>
          <w:szCs w:val="26"/>
        </w:rPr>
      </w:pPr>
      <w:r>
        <w:rPr>
          <w:sz w:val="26"/>
          <w:szCs w:val="26"/>
        </w:rPr>
        <w:t>A</w:t>
      </w:r>
      <w:r w:rsidRPr="00705B15">
        <w:rPr>
          <w:sz w:val="26"/>
          <w:szCs w:val="26"/>
        </w:rPr>
        <w:t>fficher tous les profils</w:t>
      </w:r>
      <w:r>
        <w:rPr>
          <w:sz w:val="26"/>
          <w:szCs w:val="26"/>
        </w:rPr>
        <w:t xml:space="preserve"> (cf. </w:t>
      </w:r>
      <w:hyperlink w:anchor="Menu_Profil" w:history="1">
        <w:r w:rsidRPr="008E17C1">
          <w:rPr>
            <w:rStyle w:val="Lienhypertexte"/>
            <w:sz w:val="26"/>
            <w:szCs w:val="26"/>
          </w:rPr>
          <w:t>image profil</w:t>
        </w:r>
      </w:hyperlink>
      <w:r>
        <w:rPr>
          <w:sz w:val="26"/>
          <w:szCs w:val="26"/>
        </w:rPr>
        <w:t>)</w:t>
      </w:r>
    </w:p>
    <w:p w14:paraId="2974E534" w14:textId="0489BFB4" w:rsidR="00705B15" w:rsidRDefault="00705B15" w:rsidP="00705B15">
      <w:pPr>
        <w:pStyle w:val="Contenu"/>
        <w:rPr>
          <w:sz w:val="26"/>
          <w:szCs w:val="26"/>
        </w:rPr>
      </w:pPr>
    </w:p>
    <w:p w14:paraId="338C1EA1" w14:textId="33706976" w:rsidR="00705B15" w:rsidRDefault="00705B15" w:rsidP="001031BC">
      <w:pPr>
        <w:pStyle w:val="Contenu"/>
        <w:numPr>
          <w:ilvl w:val="0"/>
          <w:numId w:val="13"/>
        </w:numPr>
        <w:rPr>
          <w:sz w:val="26"/>
          <w:szCs w:val="26"/>
        </w:rPr>
      </w:pPr>
      <w:r w:rsidRPr="00E52E1E">
        <w:rPr>
          <w:sz w:val="26"/>
          <w:szCs w:val="26"/>
          <w:u w:val="single"/>
        </w:rPr>
        <w:t xml:space="preserve">Gestion </w:t>
      </w:r>
      <w:r>
        <w:rPr>
          <w:sz w:val="26"/>
          <w:szCs w:val="26"/>
          <w:u w:val="single"/>
        </w:rPr>
        <w:t>du dépôt de livres</w:t>
      </w:r>
      <w:r w:rsidR="0066533F">
        <w:rPr>
          <w:sz w:val="26"/>
          <w:szCs w:val="26"/>
        </w:rPr>
        <w:t> :</w:t>
      </w:r>
    </w:p>
    <w:p w14:paraId="7A8A9161" w14:textId="51C74059" w:rsidR="0066533F" w:rsidRDefault="0066533F" w:rsidP="0066533F">
      <w:pPr>
        <w:pStyle w:val="Contenu"/>
        <w:rPr>
          <w:sz w:val="26"/>
          <w:szCs w:val="26"/>
        </w:rPr>
      </w:pPr>
      <w:r>
        <w:rPr>
          <w:sz w:val="26"/>
          <w:szCs w:val="26"/>
        </w:rPr>
        <w:t>P</w:t>
      </w:r>
      <w:r w:rsidRPr="0066533F">
        <w:rPr>
          <w:sz w:val="26"/>
          <w:szCs w:val="26"/>
        </w:rPr>
        <w:t>eut ajouter une lecture</w:t>
      </w:r>
      <w:r>
        <w:rPr>
          <w:sz w:val="26"/>
          <w:szCs w:val="26"/>
        </w:rPr>
        <w:t xml:space="preserve"> à son profil quand il le souhaite (cf. </w:t>
      </w:r>
      <w:hyperlink w:anchor="Menu_Recommandation" w:history="1">
        <w:r w:rsidRPr="008E17C1">
          <w:rPr>
            <w:rStyle w:val="Lienhypertexte"/>
            <w:sz w:val="26"/>
            <w:szCs w:val="26"/>
          </w:rPr>
          <w:t>image recommandation</w:t>
        </w:r>
      </w:hyperlink>
      <w:r>
        <w:rPr>
          <w:sz w:val="26"/>
          <w:szCs w:val="26"/>
        </w:rPr>
        <w:t>)</w:t>
      </w:r>
    </w:p>
    <w:p w14:paraId="4677EEF6" w14:textId="02173A8C" w:rsidR="0066533F" w:rsidRDefault="0066533F" w:rsidP="0066533F">
      <w:pPr>
        <w:pStyle w:val="Contenu"/>
        <w:rPr>
          <w:sz w:val="26"/>
          <w:szCs w:val="26"/>
        </w:rPr>
      </w:pPr>
    </w:p>
    <w:p w14:paraId="502DC4E8" w14:textId="0781B549" w:rsidR="0066533F" w:rsidRDefault="0066533F" w:rsidP="001031BC">
      <w:pPr>
        <w:pStyle w:val="Contenu"/>
        <w:numPr>
          <w:ilvl w:val="0"/>
          <w:numId w:val="17"/>
        </w:numPr>
        <w:rPr>
          <w:sz w:val="26"/>
          <w:szCs w:val="26"/>
        </w:rPr>
      </w:pPr>
      <w:r w:rsidRPr="0066533F">
        <w:rPr>
          <w:sz w:val="26"/>
          <w:szCs w:val="26"/>
          <w:u w:val="single"/>
        </w:rPr>
        <w:t>Paramètres cachés</w:t>
      </w:r>
      <w:r>
        <w:rPr>
          <w:sz w:val="26"/>
          <w:szCs w:val="26"/>
        </w:rPr>
        <w:t> :</w:t>
      </w:r>
    </w:p>
    <w:p w14:paraId="16145650" w14:textId="0164E54E" w:rsidR="0066533F" w:rsidRDefault="0066533F" w:rsidP="0066533F">
      <w:pPr>
        <w:pStyle w:val="Contenu"/>
        <w:rPr>
          <w:sz w:val="26"/>
          <w:szCs w:val="26"/>
        </w:rPr>
      </w:pPr>
      <w:r>
        <w:rPr>
          <w:sz w:val="26"/>
          <w:szCs w:val="26"/>
        </w:rPr>
        <w:t xml:space="preserve">Possibilité de changer la langue ; Possibilité de remise à zéro des </w:t>
      </w:r>
      <w:r w:rsidR="009678C0">
        <w:rPr>
          <w:sz w:val="26"/>
          <w:szCs w:val="26"/>
        </w:rPr>
        <w:t>dossiers stockant les données.</w:t>
      </w:r>
      <w:r w:rsidR="00847133">
        <w:rPr>
          <w:sz w:val="26"/>
          <w:szCs w:val="26"/>
        </w:rPr>
        <w:t xml:space="preserve"> Les fichiers sont remis avec les informations données au début du sujet.</w:t>
      </w:r>
    </w:p>
    <w:p w14:paraId="7FEA4DD5" w14:textId="29D1153B" w:rsidR="009678C0" w:rsidRDefault="009678C0" w:rsidP="0066533F">
      <w:pPr>
        <w:pStyle w:val="Contenu"/>
        <w:rPr>
          <w:sz w:val="26"/>
          <w:szCs w:val="26"/>
        </w:rPr>
      </w:pPr>
      <w:r>
        <w:rPr>
          <w:sz w:val="26"/>
          <w:szCs w:val="26"/>
        </w:rPr>
        <w:t>Pour y accéder entrer 5 depuis le menu principal.</w:t>
      </w:r>
    </w:p>
    <w:p w14:paraId="55283CFE" w14:textId="03B8BDD6" w:rsidR="009678C0" w:rsidRDefault="009678C0" w:rsidP="0066533F">
      <w:pPr>
        <w:pStyle w:val="Contenu"/>
        <w:rPr>
          <w:sz w:val="26"/>
          <w:szCs w:val="26"/>
        </w:rPr>
      </w:pPr>
    </w:p>
    <w:p w14:paraId="3C8CAD14" w14:textId="13EA604F" w:rsidR="00007A18" w:rsidRPr="00A248A9" w:rsidRDefault="00E75BA3" w:rsidP="00007A18">
      <w:pPr>
        <w:pStyle w:val="Contenu"/>
        <w:numPr>
          <w:ilvl w:val="0"/>
          <w:numId w:val="7"/>
        </w:numPr>
        <w:outlineLvl w:val="0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40"/>
          <w:szCs w:val="40"/>
          <w:u w:val="single"/>
          <w:lang w:bidi="fr-FR"/>
        </w:rPr>
      </w:pPr>
      <w:bookmarkStart w:id="8" w:name="_Toc90844883"/>
      <w:r w:rsidRPr="00A248A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40"/>
          <w:szCs w:val="40"/>
          <w:u w:val="single"/>
          <w:lang w:bidi="fr-FR"/>
        </w:rPr>
        <w:t>P</w:t>
      </w:r>
      <w:r w:rsidR="009678C0" w:rsidRPr="00A248A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40"/>
          <w:szCs w:val="40"/>
          <w:u w:val="single"/>
          <w:lang w:bidi="fr-FR"/>
        </w:rPr>
        <w:t>résentation technique du projet réalisé</w:t>
      </w:r>
      <w:bookmarkEnd w:id="8"/>
    </w:p>
    <w:p w14:paraId="3BC9F499" w14:textId="1A729462" w:rsidR="00E75BA3" w:rsidRPr="00007A18" w:rsidRDefault="008E17C1" w:rsidP="00007A18">
      <w:pPr>
        <w:pStyle w:val="Contenu"/>
        <w:numPr>
          <w:ilvl w:val="0"/>
          <w:numId w:val="2"/>
        </w:numPr>
        <w:outlineLvl w:val="1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9" w:name="_Toc90844884"/>
      <w:r w:rsidRPr="00007A18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Description principaux algorithmes</w:t>
      </w:r>
      <w:bookmarkEnd w:id="9"/>
    </w:p>
    <w:p w14:paraId="6D3EEC2B" w14:textId="28377AEE" w:rsidR="004A6D55" w:rsidRDefault="009B3707" w:rsidP="00F26752">
      <w:pPr>
        <w:pStyle w:val="Contenu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Ecrit en </w:t>
      </w:r>
      <w:r w:rsidR="00F26752" w:rsidRPr="00F26752">
        <w:rPr>
          <w:color w:val="009A46"/>
          <w:sz w:val="26"/>
          <w:szCs w:val="26"/>
        </w:rPr>
        <w:t>vert</w:t>
      </w:r>
      <w:r w:rsidR="00F26752">
        <w:rPr>
          <w:sz w:val="26"/>
          <w:szCs w:val="26"/>
        </w:rPr>
        <w:t xml:space="preserve"> dans la description des dossiers.</w:t>
      </w:r>
    </w:p>
    <w:p w14:paraId="2C8A2A71" w14:textId="7373B69A" w:rsidR="00F26752" w:rsidRDefault="00F26752">
      <w:pPr>
        <w:spacing w:after="200"/>
        <w:rPr>
          <w:b w:val="0"/>
          <w:sz w:val="26"/>
          <w:szCs w:val="26"/>
        </w:rPr>
      </w:pPr>
      <w:r>
        <w:rPr>
          <w:sz w:val="26"/>
          <w:szCs w:val="26"/>
        </w:rPr>
        <w:br w:type="page"/>
      </w:r>
    </w:p>
    <w:p w14:paraId="4577B6FB" w14:textId="1BED27E8" w:rsidR="00007A18" w:rsidRPr="00007A18" w:rsidRDefault="008E17C1" w:rsidP="00007A18">
      <w:pPr>
        <w:pStyle w:val="Contenu"/>
        <w:numPr>
          <w:ilvl w:val="0"/>
          <w:numId w:val="2"/>
        </w:numPr>
        <w:outlineLvl w:val="1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10" w:name="_Toc90844885"/>
      <w:r w:rsidRPr="00007A18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lastRenderedPageBreak/>
        <w:t>Justification des choix des structures de données employées</w:t>
      </w:r>
      <w:bookmarkEnd w:id="10"/>
    </w:p>
    <w:p w14:paraId="403FB5EB" w14:textId="7A345F2E" w:rsidR="00076E3E" w:rsidRDefault="00076E3E" w:rsidP="00007A18">
      <w:pPr>
        <w:pStyle w:val="Contenu"/>
        <w:numPr>
          <w:ilvl w:val="0"/>
          <w:numId w:val="10"/>
        </w:numPr>
        <w:spacing w:before="240"/>
        <w:rPr>
          <w:sz w:val="26"/>
          <w:szCs w:val="26"/>
        </w:rPr>
      </w:pPr>
      <w:r w:rsidRPr="00076E3E">
        <w:rPr>
          <w:sz w:val="26"/>
          <w:szCs w:val="26"/>
          <w:u w:val="single"/>
        </w:rPr>
        <w:t>Le dossie</w:t>
      </w:r>
      <w:r w:rsidRPr="009A327F">
        <w:rPr>
          <w:sz w:val="26"/>
          <w:szCs w:val="26"/>
          <w:u w:val="single"/>
        </w:rPr>
        <w:t>r</w:t>
      </w:r>
      <w:r w:rsidRPr="009A327F">
        <w:rPr>
          <w:sz w:val="26"/>
          <w:szCs w:val="26"/>
        </w:rPr>
        <w:t xml:space="preserve"> </w:t>
      </w:r>
      <w:r w:rsidR="00484F41">
        <w:rPr>
          <w:sz w:val="26"/>
          <w:szCs w:val="26"/>
        </w:rPr>
        <w:t>« </w:t>
      </w:r>
      <w:r w:rsidRPr="00007A18">
        <w:rPr>
          <w:sz w:val="26"/>
          <w:szCs w:val="26"/>
        </w:rPr>
        <w:t>manage_système</w:t>
      </w:r>
      <w:r w:rsidR="00484F41">
        <w:rPr>
          <w:sz w:val="26"/>
          <w:szCs w:val="26"/>
        </w:rPr>
        <w:t> »</w:t>
      </w:r>
      <w:r>
        <w:rPr>
          <w:sz w:val="26"/>
          <w:szCs w:val="26"/>
        </w:rPr>
        <w:t> :</w:t>
      </w:r>
    </w:p>
    <w:p w14:paraId="4A5D38CA" w14:textId="74E6D406" w:rsidR="009714D8" w:rsidRDefault="009714D8" w:rsidP="00EA71EF">
      <w:pPr>
        <w:pStyle w:val="Contenu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Séparer les fonctions dans différents dossiers donne plus de lisibilité au code.</w:t>
      </w:r>
    </w:p>
    <w:p w14:paraId="6C95C4BD" w14:textId="18423D8B" w:rsidR="008E17C1" w:rsidRDefault="00076E3E" w:rsidP="008E17C1">
      <w:pPr>
        <w:pStyle w:val="Contenu"/>
        <w:rPr>
          <w:sz w:val="26"/>
          <w:szCs w:val="26"/>
        </w:rPr>
      </w:pPr>
      <w:r w:rsidRPr="00076E3E">
        <w:rPr>
          <w:sz w:val="26"/>
          <w:szCs w:val="26"/>
        </w:rPr>
        <w:drawing>
          <wp:inline distT="0" distB="0" distL="0" distR="0" wp14:anchorId="7495095E" wp14:editId="5A426A0D">
            <wp:extent cx="4560996" cy="1485900"/>
            <wp:effectExtent l="19050" t="19050" r="11430" b="190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1" t="1793" r="2965" b="72414"/>
                    <a:stretch/>
                  </pic:blipFill>
                  <pic:spPr bwMode="auto">
                    <a:xfrm>
                      <a:off x="0" y="0"/>
                      <a:ext cx="4618463" cy="15046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4CCEF" w14:textId="4ED7B03A" w:rsidR="00076E3E" w:rsidRDefault="00076E3E" w:rsidP="000943F1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manage_book.py</w:t>
      </w:r>
      <w:r>
        <w:rPr>
          <w:sz w:val="26"/>
          <w:szCs w:val="26"/>
        </w:rPr>
        <w:t> : Contient toutes les fonctions qui gèrent les actions liées aux livres</w:t>
      </w:r>
      <w:r w:rsidR="00560AE9">
        <w:rPr>
          <w:sz w:val="26"/>
          <w:szCs w:val="26"/>
        </w:rPr>
        <w:t>.</w:t>
      </w:r>
    </w:p>
    <w:p w14:paraId="36FC5564" w14:textId="2A8D61E6" w:rsidR="005B7D55" w:rsidRDefault="00F9389D" w:rsidP="005B7D55">
      <w:pPr>
        <w:pStyle w:val="Contenu"/>
        <w:numPr>
          <w:ilvl w:val="1"/>
          <w:numId w:val="9"/>
        </w:numPr>
        <w:rPr>
          <w:color w:val="009A46"/>
          <w:sz w:val="26"/>
          <w:szCs w:val="26"/>
        </w:rPr>
      </w:pPr>
      <w:r>
        <w:rPr>
          <w:color w:val="009A46"/>
          <w:sz w:val="26"/>
          <w:szCs w:val="26"/>
        </w:rPr>
        <w:t>del_indice() :</w:t>
      </w:r>
    </w:p>
    <w:p w14:paraId="29AE6D57" w14:textId="357D2202" w:rsidR="00F9389D" w:rsidRPr="005B7D55" w:rsidRDefault="00F9389D" w:rsidP="00F9389D">
      <w:pPr>
        <w:pStyle w:val="Contenu"/>
        <w:ind w:left="1080"/>
        <w:rPr>
          <w:color w:val="009A46"/>
          <w:sz w:val="26"/>
          <w:szCs w:val="26"/>
        </w:rPr>
      </w:pPr>
      <w:r>
        <w:rPr>
          <w:color w:val="009A46"/>
          <w:sz w:val="26"/>
          <w:szCs w:val="26"/>
        </w:rPr>
        <w:t>Permet</w:t>
      </w:r>
      <w:r w:rsidR="00162961">
        <w:rPr>
          <w:color w:val="009A46"/>
          <w:sz w:val="26"/>
          <w:szCs w:val="26"/>
        </w:rPr>
        <w:t xml:space="preserve"> aux fonctions de travailler sur la liste de livre avec juste le titre du livre. </w:t>
      </w:r>
      <w:r w:rsidR="003C7B07">
        <w:rPr>
          <w:color w:val="009A46"/>
          <w:sz w:val="26"/>
          <w:szCs w:val="26"/>
        </w:rPr>
        <w:t>Cela supprime l’indice et le tiret.</w:t>
      </w:r>
    </w:p>
    <w:p w14:paraId="00D18D46" w14:textId="43908134" w:rsidR="00076E3E" w:rsidRDefault="00076E3E" w:rsidP="000943F1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manage_bookreaders.py</w:t>
      </w:r>
      <w:r w:rsidRPr="00076E3E">
        <w:rPr>
          <w:sz w:val="26"/>
          <w:szCs w:val="26"/>
        </w:rPr>
        <w:t xml:space="preserve"> : </w:t>
      </w:r>
      <w:r>
        <w:rPr>
          <w:sz w:val="26"/>
          <w:szCs w:val="26"/>
        </w:rPr>
        <w:t xml:space="preserve">Contient toutes les fonctions qui gèrent les actions liées </w:t>
      </w:r>
      <w:r w:rsidR="000943F1">
        <w:rPr>
          <w:sz w:val="26"/>
          <w:szCs w:val="26"/>
        </w:rPr>
        <w:t>aux livres lus en fonction des lecteurs/utilisateurs</w:t>
      </w:r>
      <w:r w:rsidR="00560AE9">
        <w:rPr>
          <w:sz w:val="26"/>
          <w:szCs w:val="26"/>
        </w:rPr>
        <w:t>.</w:t>
      </w:r>
    </w:p>
    <w:p w14:paraId="44C8908A" w14:textId="3BF62E8D" w:rsidR="00A078EB" w:rsidRDefault="00A078EB" w:rsidP="00A078EB">
      <w:pPr>
        <w:pStyle w:val="Contenu"/>
        <w:numPr>
          <w:ilvl w:val="1"/>
          <w:numId w:val="9"/>
        </w:numPr>
        <w:rPr>
          <w:color w:val="009A46"/>
          <w:sz w:val="26"/>
          <w:szCs w:val="26"/>
        </w:rPr>
      </w:pPr>
      <w:r>
        <w:rPr>
          <w:color w:val="009A46"/>
          <w:sz w:val="26"/>
          <w:szCs w:val="26"/>
        </w:rPr>
        <w:t>Add_bookreaded()</w:t>
      </w:r>
      <w:r w:rsidR="004232D3">
        <w:rPr>
          <w:color w:val="009A46"/>
          <w:sz w:val="26"/>
          <w:szCs w:val="26"/>
        </w:rPr>
        <w:t> :</w:t>
      </w:r>
    </w:p>
    <w:p w14:paraId="25FB1ABB" w14:textId="5BED7163" w:rsidR="004232D3" w:rsidRPr="00A078EB" w:rsidRDefault="004232D3" w:rsidP="004232D3">
      <w:pPr>
        <w:pStyle w:val="Contenu"/>
        <w:ind w:left="1080"/>
        <w:rPr>
          <w:color w:val="009A46"/>
          <w:sz w:val="26"/>
          <w:szCs w:val="26"/>
        </w:rPr>
      </w:pPr>
      <w:r>
        <w:rPr>
          <w:color w:val="009A46"/>
          <w:sz w:val="26"/>
          <w:szCs w:val="26"/>
        </w:rPr>
        <w:t>Possède une cascade de boucle</w:t>
      </w:r>
      <w:r w:rsidR="006E76FA">
        <w:rPr>
          <w:color w:val="009A46"/>
          <w:sz w:val="26"/>
          <w:szCs w:val="26"/>
        </w:rPr>
        <w:t>s</w:t>
      </w:r>
      <w:r>
        <w:rPr>
          <w:color w:val="009A46"/>
          <w:sz w:val="26"/>
          <w:szCs w:val="26"/>
        </w:rPr>
        <w:t xml:space="preserve"> et de condition</w:t>
      </w:r>
      <w:r w:rsidR="006E76FA">
        <w:rPr>
          <w:color w:val="009A46"/>
          <w:sz w:val="26"/>
          <w:szCs w:val="26"/>
        </w:rPr>
        <w:t>s</w:t>
      </w:r>
      <w:r>
        <w:rPr>
          <w:color w:val="009A46"/>
          <w:sz w:val="26"/>
          <w:szCs w:val="26"/>
        </w:rPr>
        <w:t xml:space="preserve"> qui lui permet d’ajouter un livre lu d</w:t>
      </w:r>
      <w:r w:rsidR="006E76FA">
        <w:rPr>
          <w:color w:val="009A46"/>
          <w:sz w:val="26"/>
          <w:szCs w:val="26"/>
        </w:rPr>
        <w:t>evant</w:t>
      </w:r>
      <w:r>
        <w:rPr>
          <w:color w:val="009A46"/>
          <w:sz w:val="26"/>
          <w:szCs w:val="26"/>
        </w:rPr>
        <w:t xml:space="preserve"> le profil</w:t>
      </w:r>
      <w:r w:rsidR="00844748">
        <w:rPr>
          <w:color w:val="009A46"/>
          <w:sz w:val="26"/>
          <w:szCs w:val="26"/>
        </w:rPr>
        <w:t xml:space="preserve"> concerné. L’index du livre lu sera classé de manière à garder </w:t>
      </w:r>
      <w:r w:rsidR="006E76FA">
        <w:rPr>
          <w:color w:val="009A46"/>
          <w:sz w:val="26"/>
          <w:szCs w:val="26"/>
        </w:rPr>
        <w:t>un ordre croissant dans les indices des livres lu.</w:t>
      </w:r>
    </w:p>
    <w:p w14:paraId="4613C840" w14:textId="5731BB17" w:rsidR="00CB1EFB" w:rsidRDefault="000943F1" w:rsidP="000257AD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manage_files.py</w:t>
      </w:r>
      <w:r w:rsidRPr="00076E3E">
        <w:rPr>
          <w:sz w:val="26"/>
          <w:szCs w:val="26"/>
        </w:rPr>
        <w:t xml:space="preserve"> : </w:t>
      </w:r>
      <w:r>
        <w:rPr>
          <w:sz w:val="26"/>
          <w:szCs w:val="26"/>
        </w:rPr>
        <w:t>Contient toutes les fonctions qui gèrent les actions liées à la lecture</w:t>
      </w:r>
      <w:r w:rsidR="009B3707">
        <w:rPr>
          <w:sz w:val="26"/>
          <w:szCs w:val="26"/>
        </w:rPr>
        <w:t xml:space="preserve"> et</w:t>
      </w:r>
      <w:r>
        <w:rPr>
          <w:sz w:val="26"/>
          <w:szCs w:val="26"/>
        </w:rPr>
        <w:t xml:space="preserve"> </w:t>
      </w:r>
      <w:r w:rsidR="000C5DE2">
        <w:rPr>
          <w:sz w:val="26"/>
          <w:szCs w:val="26"/>
        </w:rPr>
        <w:t xml:space="preserve">à </w:t>
      </w:r>
      <w:r>
        <w:rPr>
          <w:sz w:val="26"/>
          <w:szCs w:val="26"/>
        </w:rPr>
        <w:t>l’écriture de</w:t>
      </w:r>
      <w:r w:rsidR="00560AE9">
        <w:rPr>
          <w:sz w:val="26"/>
          <w:szCs w:val="26"/>
        </w:rPr>
        <w:t>s</w:t>
      </w:r>
      <w:r>
        <w:rPr>
          <w:sz w:val="26"/>
          <w:szCs w:val="26"/>
        </w:rPr>
        <w:t xml:space="preserve"> fichiers utilisé</w:t>
      </w:r>
      <w:r w:rsidR="00560AE9">
        <w:rPr>
          <w:sz w:val="26"/>
          <w:szCs w:val="26"/>
        </w:rPr>
        <w:t>s</w:t>
      </w:r>
      <w:r>
        <w:rPr>
          <w:sz w:val="26"/>
          <w:szCs w:val="26"/>
        </w:rPr>
        <w:t xml:space="preserve"> dans les autres fonctions</w:t>
      </w:r>
      <w:r w:rsidR="00560AE9">
        <w:rPr>
          <w:sz w:val="26"/>
          <w:szCs w:val="26"/>
        </w:rPr>
        <w:t>.</w:t>
      </w:r>
    </w:p>
    <w:p w14:paraId="5D54603B" w14:textId="086BB344" w:rsidR="000257AD" w:rsidRPr="00F26752" w:rsidRDefault="000257AD" w:rsidP="000257AD">
      <w:pPr>
        <w:pStyle w:val="Contenu"/>
        <w:numPr>
          <w:ilvl w:val="1"/>
          <w:numId w:val="9"/>
        </w:numPr>
        <w:rPr>
          <w:color w:val="009A46"/>
          <w:sz w:val="26"/>
          <w:szCs w:val="26"/>
          <w:lang w:val="en-US"/>
        </w:rPr>
      </w:pPr>
      <w:r w:rsidRPr="00F26752">
        <w:rPr>
          <w:color w:val="009A46"/>
          <w:sz w:val="26"/>
          <w:szCs w:val="26"/>
          <w:lang w:val="en-US"/>
        </w:rPr>
        <w:t>r</w:t>
      </w:r>
      <w:r w:rsidRPr="00F26752">
        <w:rPr>
          <w:color w:val="009A46"/>
          <w:sz w:val="26"/>
          <w:szCs w:val="26"/>
          <w:lang w:val="en-US"/>
        </w:rPr>
        <w:t>ead_file() et write_file():</w:t>
      </w:r>
    </w:p>
    <w:p w14:paraId="25B60D46" w14:textId="25EF17DE" w:rsidR="000257AD" w:rsidRPr="00F26752" w:rsidRDefault="000257AD" w:rsidP="00404948">
      <w:pPr>
        <w:pStyle w:val="Contenu"/>
        <w:ind w:left="1080"/>
        <w:rPr>
          <w:color w:val="009A46"/>
          <w:sz w:val="26"/>
          <w:szCs w:val="26"/>
        </w:rPr>
      </w:pPr>
      <w:r w:rsidRPr="00F26752">
        <w:rPr>
          <w:color w:val="009A46"/>
          <w:sz w:val="26"/>
          <w:szCs w:val="26"/>
        </w:rPr>
        <w:t>Les deux fonctions possèdent des modes de fonctionnement renseigné en paramètre (</w:t>
      </w:r>
      <w:r w:rsidR="00CE7E3B" w:rsidRPr="00F26752">
        <w:rPr>
          <w:color w:val="009A46"/>
          <w:sz w:val="26"/>
          <w:szCs w:val="26"/>
        </w:rPr>
        <w:t>Ex :</w:t>
      </w:r>
      <w:r w:rsidRPr="00F26752">
        <w:rPr>
          <w:color w:val="009A46"/>
          <w:sz w:val="26"/>
          <w:szCs w:val="26"/>
        </w:rPr>
        <w:t xml:space="preserve"> books, readers, booksread, rating_matrix, ...). </w:t>
      </w:r>
      <w:r w:rsidR="00404948" w:rsidRPr="00F26752">
        <w:rPr>
          <w:color w:val="009A46"/>
          <w:sz w:val="26"/>
          <w:szCs w:val="26"/>
        </w:rPr>
        <w:t>Leur rôle principal</w:t>
      </w:r>
      <w:r w:rsidRPr="00F26752">
        <w:rPr>
          <w:color w:val="009A46"/>
          <w:sz w:val="26"/>
          <w:szCs w:val="26"/>
        </w:rPr>
        <w:t xml:space="preserve"> est de récupérer la liste et de la traiter pour l'envoyer dans le fichier. Certaines listes </w:t>
      </w:r>
      <w:r w:rsidR="00404948" w:rsidRPr="00F26752">
        <w:rPr>
          <w:color w:val="009A46"/>
          <w:sz w:val="26"/>
          <w:szCs w:val="26"/>
        </w:rPr>
        <w:t>nécessitent</w:t>
      </w:r>
      <w:r w:rsidRPr="00F26752">
        <w:rPr>
          <w:color w:val="009A46"/>
          <w:sz w:val="26"/>
          <w:szCs w:val="26"/>
        </w:rPr>
        <w:t xml:space="preserve"> un traitement en lecture</w:t>
      </w:r>
      <w:r w:rsidR="00404948" w:rsidRPr="00F26752">
        <w:rPr>
          <w:color w:val="009A46"/>
          <w:sz w:val="26"/>
          <w:szCs w:val="26"/>
        </w:rPr>
        <w:t> ;</w:t>
      </w:r>
      <w:r w:rsidRPr="00F26752">
        <w:rPr>
          <w:color w:val="009A46"/>
          <w:sz w:val="26"/>
          <w:szCs w:val="26"/>
        </w:rPr>
        <w:t xml:space="preserve"> en écriture</w:t>
      </w:r>
      <w:r w:rsidR="007765F6">
        <w:rPr>
          <w:color w:val="009A46"/>
          <w:sz w:val="26"/>
          <w:szCs w:val="26"/>
        </w:rPr>
        <w:t> ;</w:t>
      </w:r>
      <w:r w:rsidRPr="00F26752">
        <w:rPr>
          <w:color w:val="009A46"/>
          <w:sz w:val="26"/>
          <w:szCs w:val="26"/>
        </w:rPr>
        <w:t xml:space="preserve"> </w:t>
      </w:r>
      <w:r w:rsidR="007765F6">
        <w:rPr>
          <w:color w:val="009A46"/>
          <w:sz w:val="26"/>
          <w:szCs w:val="26"/>
        </w:rPr>
        <w:t>un</w:t>
      </w:r>
      <w:r w:rsidRPr="00F26752">
        <w:rPr>
          <w:color w:val="009A46"/>
          <w:sz w:val="26"/>
          <w:szCs w:val="26"/>
        </w:rPr>
        <w:t xml:space="preserve"> retrait</w:t>
      </w:r>
      <w:r w:rsidR="007765F6">
        <w:rPr>
          <w:color w:val="009A46"/>
          <w:sz w:val="26"/>
          <w:szCs w:val="26"/>
        </w:rPr>
        <w:t xml:space="preserve"> ou un </w:t>
      </w:r>
      <w:r w:rsidRPr="00F26752">
        <w:rPr>
          <w:color w:val="009A46"/>
          <w:sz w:val="26"/>
          <w:szCs w:val="26"/>
        </w:rPr>
        <w:t>ajout</w:t>
      </w:r>
      <w:r w:rsidR="007765F6">
        <w:rPr>
          <w:color w:val="009A46"/>
          <w:sz w:val="26"/>
          <w:szCs w:val="26"/>
        </w:rPr>
        <w:t xml:space="preserve"> « \n ».</w:t>
      </w:r>
    </w:p>
    <w:p w14:paraId="72D9C264" w14:textId="412310EB" w:rsidR="000943F1" w:rsidRDefault="000943F1" w:rsidP="008E17C1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</w:t>
      </w:r>
      <w:r>
        <w:rPr>
          <w:sz w:val="26"/>
          <w:szCs w:val="26"/>
        </w:rPr>
        <w:t>readers</w:t>
      </w:r>
      <w:r w:rsidRPr="000943F1">
        <w:rPr>
          <w:sz w:val="26"/>
          <w:szCs w:val="26"/>
        </w:rPr>
        <w:t xml:space="preserve">.py : Contient toutes les fonctions qui gèrent les actions liées </w:t>
      </w:r>
      <w:r>
        <w:rPr>
          <w:sz w:val="26"/>
          <w:szCs w:val="26"/>
        </w:rPr>
        <w:t>aux informations des utilisateurs</w:t>
      </w:r>
      <w:r w:rsidR="00560AE9">
        <w:rPr>
          <w:sz w:val="26"/>
          <w:szCs w:val="26"/>
        </w:rPr>
        <w:t>.</w:t>
      </w:r>
    </w:p>
    <w:p w14:paraId="1D930989" w14:textId="5A581E97" w:rsidR="000943F1" w:rsidRDefault="00560AE9" w:rsidP="000943F1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utilities</w:t>
      </w:r>
      <w:r w:rsidR="000943F1" w:rsidRPr="000943F1">
        <w:rPr>
          <w:sz w:val="26"/>
          <w:szCs w:val="26"/>
        </w:rPr>
        <w:t>_</w:t>
      </w:r>
      <w:r w:rsidR="000943F1">
        <w:rPr>
          <w:sz w:val="26"/>
          <w:szCs w:val="26"/>
        </w:rPr>
        <w:t>func</w:t>
      </w:r>
      <w:r w:rsidR="000943F1" w:rsidRPr="000943F1">
        <w:rPr>
          <w:sz w:val="26"/>
          <w:szCs w:val="26"/>
        </w:rPr>
        <w:t>.py</w:t>
      </w:r>
      <w:r w:rsidR="000943F1" w:rsidRPr="00076E3E">
        <w:rPr>
          <w:sz w:val="26"/>
          <w:szCs w:val="26"/>
        </w:rPr>
        <w:t xml:space="preserve"> : </w:t>
      </w:r>
      <w:r w:rsidR="000943F1">
        <w:rPr>
          <w:sz w:val="26"/>
          <w:szCs w:val="26"/>
        </w:rPr>
        <w:t xml:space="preserve">Contient </w:t>
      </w:r>
      <w:r w:rsidR="001031BC">
        <w:rPr>
          <w:sz w:val="26"/>
          <w:szCs w:val="26"/>
        </w:rPr>
        <w:t>toutes les fonctions nécessaires</w:t>
      </w:r>
      <w:r>
        <w:rPr>
          <w:sz w:val="26"/>
          <w:szCs w:val="26"/>
        </w:rPr>
        <w:t xml:space="preserve"> à d’autres fonctions</w:t>
      </w:r>
      <w:r w:rsidR="001031B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="001031BC">
        <w:rPr>
          <w:sz w:val="26"/>
          <w:szCs w:val="26"/>
        </w:rPr>
        <w:t>N</w:t>
      </w:r>
      <w:r>
        <w:rPr>
          <w:sz w:val="26"/>
          <w:szCs w:val="26"/>
        </w:rPr>
        <w:t xml:space="preserve">e pouvant pas se trouver </w:t>
      </w:r>
      <w:r w:rsidR="001031BC">
        <w:rPr>
          <w:sz w:val="26"/>
          <w:szCs w:val="26"/>
        </w:rPr>
        <w:t>dans un autre fichier,</w:t>
      </w:r>
      <w:r>
        <w:rPr>
          <w:sz w:val="26"/>
          <w:szCs w:val="26"/>
        </w:rPr>
        <w:t xml:space="preserve"> </w:t>
      </w:r>
      <w:r w:rsidR="001031BC">
        <w:rPr>
          <w:sz w:val="26"/>
          <w:szCs w:val="26"/>
        </w:rPr>
        <w:t>au risque d’importation circulaire.</w:t>
      </w:r>
    </w:p>
    <w:p w14:paraId="019A5C0E" w14:textId="77777777" w:rsidR="001031BC" w:rsidRDefault="001031BC" w:rsidP="001031BC">
      <w:pPr>
        <w:pStyle w:val="Contenu"/>
        <w:rPr>
          <w:sz w:val="26"/>
          <w:szCs w:val="26"/>
        </w:rPr>
      </w:pPr>
    </w:p>
    <w:p w14:paraId="70497337" w14:textId="77777777" w:rsidR="00407D28" w:rsidRDefault="00407D28" w:rsidP="001031BC">
      <w:pPr>
        <w:pStyle w:val="Contenu"/>
        <w:rPr>
          <w:sz w:val="26"/>
          <w:szCs w:val="26"/>
        </w:rPr>
      </w:pPr>
    </w:p>
    <w:p w14:paraId="455E9E30" w14:textId="77777777" w:rsidR="00407D28" w:rsidRDefault="00407D28" w:rsidP="001031BC">
      <w:pPr>
        <w:pStyle w:val="Contenu"/>
        <w:rPr>
          <w:sz w:val="26"/>
          <w:szCs w:val="26"/>
        </w:rPr>
      </w:pPr>
    </w:p>
    <w:p w14:paraId="20EE4B94" w14:textId="77777777" w:rsidR="00407D28" w:rsidRDefault="00407D28" w:rsidP="001031BC">
      <w:pPr>
        <w:pStyle w:val="Contenu"/>
        <w:rPr>
          <w:sz w:val="26"/>
          <w:szCs w:val="26"/>
        </w:rPr>
      </w:pPr>
    </w:p>
    <w:p w14:paraId="617A5DE0" w14:textId="77777777" w:rsidR="00407D28" w:rsidRDefault="00407D28" w:rsidP="001031BC">
      <w:pPr>
        <w:pStyle w:val="Contenu"/>
        <w:rPr>
          <w:sz w:val="26"/>
          <w:szCs w:val="26"/>
        </w:rPr>
      </w:pPr>
    </w:p>
    <w:p w14:paraId="23C91A0C" w14:textId="77777777" w:rsidR="00407D28" w:rsidRDefault="00407D28" w:rsidP="001031BC">
      <w:pPr>
        <w:pStyle w:val="Contenu"/>
        <w:rPr>
          <w:sz w:val="26"/>
          <w:szCs w:val="26"/>
        </w:rPr>
      </w:pPr>
    </w:p>
    <w:p w14:paraId="118440D3" w14:textId="77777777" w:rsidR="00407D28" w:rsidRDefault="00407D28" w:rsidP="001031BC">
      <w:pPr>
        <w:pStyle w:val="Contenu"/>
        <w:rPr>
          <w:sz w:val="26"/>
          <w:szCs w:val="26"/>
        </w:rPr>
      </w:pPr>
    </w:p>
    <w:p w14:paraId="7B2E3D69" w14:textId="7D35C173" w:rsidR="001031BC" w:rsidRDefault="001031BC" w:rsidP="001031BC">
      <w:pPr>
        <w:pStyle w:val="Contenu"/>
        <w:numPr>
          <w:ilvl w:val="0"/>
          <w:numId w:val="10"/>
        </w:numPr>
        <w:rPr>
          <w:sz w:val="26"/>
          <w:szCs w:val="26"/>
        </w:rPr>
      </w:pPr>
      <w:r w:rsidRPr="00076E3E">
        <w:rPr>
          <w:sz w:val="26"/>
          <w:szCs w:val="26"/>
          <w:u w:val="single"/>
        </w:rPr>
        <w:lastRenderedPageBreak/>
        <w:t>Le dossier</w:t>
      </w:r>
      <w:r w:rsidR="00007A18">
        <w:rPr>
          <w:sz w:val="26"/>
          <w:szCs w:val="26"/>
          <w:u w:val="single"/>
        </w:rPr>
        <w:t xml:space="preserve"> </w:t>
      </w:r>
      <w:r w:rsidR="00484F41">
        <w:rPr>
          <w:sz w:val="26"/>
          <w:szCs w:val="26"/>
          <w:u w:val="single"/>
        </w:rPr>
        <w:t>« </w:t>
      </w:r>
      <w:r w:rsidR="00007A18">
        <w:rPr>
          <w:sz w:val="26"/>
          <w:szCs w:val="26"/>
          <w:u w:val="single"/>
        </w:rPr>
        <w:t>languages</w:t>
      </w:r>
      <w:r w:rsidR="00484F41">
        <w:rPr>
          <w:sz w:val="26"/>
          <w:szCs w:val="26"/>
          <w:u w:val="single"/>
        </w:rPr>
        <w:t> »</w:t>
      </w:r>
      <w:r>
        <w:rPr>
          <w:sz w:val="26"/>
          <w:szCs w:val="26"/>
        </w:rPr>
        <w:t> :</w:t>
      </w:r>
    </w:p>
    <w:p w14:paraId="34D447EA" w14:textId="193D5E55" w:rsidR="00560AE9" w:rsidRDefault="001031BC" w:rsidP="00560AE9">
      <w:pPr>
        <w:pStyle w:val="Contenu"/>
        <w:rPr>
          <w:sz w:val="26"/>
          <w:szCs w:val="26"/>
        </w:rPr>
      </w:pPr>
      <w:r>
        <w:rPr>
          <w:noProof/>
        </w:rPr>
        <w:drawing>
          <wp:inline distT="0" distB="0" distL="0" distR="0" wp14:anchorId="7ED803B0" wp14:editId="31E279F8">
            <wp:extent cx="4572004" cy="714375"/>
            <wp:effectExtent l="19050" t="19050" r="1905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2" t="28006" r="2614" b="59578"/>
                    <a:stretch/>
                  </pic:blipFill>
                  <pic:spPr bwMode="auto">
                    <a:xfrm>
                      <a:off x="0" y="0"/>
                      <a:ext cx="4612453" cy="7206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9DC5" w14:textId="2EE0A59B" w:rsidR="000531BF" w:rsidRDefault="000531BF" w:rsidP="000531BF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language_en.py : Contient tout le texte</w:t>
      </w:r>
      <w:r w:rsidR="00666273">
        <w:rPr>
          <w:sz w:val="26"/>
          <w:szCs w:val="26"/>
        </w:rPr>
        <w:t xml:space="preserve"> en anglais</w:t>
      </w:r>
      <w:r>
        <w:rPr>
          <w:sz w:val="26"/>
          <w:szCs w:val="26"/>
        </w:rPr>
        <w:t xml:space="preserve"> </w:t>
      </w:r>
      <w:r w:rsidR="00666273">
        <w:rPr>
          <w:sz w:val="26"/>
          <w:szCs w:val="26"/>
        </w:rPr>
        <w:t>de la partie utilisateur. Permet de donner plus de lisibilité au code. Après l’appel du fichier dans tous les autres fichiers, on affiche juste la variable concernée à l’écran de l’utilisateur.</w:t>
      </w:r>
    </w:p>
    <w:p w14:paraId="252F9D0F" w14:textId="6138998E" w:rsidR="00666273" w:rsidRDefault="00666273" w:rsidP="00666273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language_fr.py : Contient tout le texte en français de la partie utilisateur. </w:t>
      </w:r>
      <w:r w:rsidR="00726CC1">
        <w:rPr>
          <w:sz w:val="26"/>
          <w:szCs w:val="26"/>
        </w:rPr>
        <w:t>Permet les mêmes choses qu’en anglais</w:t>
      </w:r>
      <w:r w:rsidR="00C179CA">
        <w:rPr>
          <w:sz w:val="26"/>
          <w:szCs w:val="26"/>
        </w:rPr>
        <w:t>.</w:t>
      </w:r>
    </w:p>
    <w:p w14:paraId="5367B959" w14:textId="4D3E603A" w:rsidR="00C179CA" w:rsidRDefault="00C179CA" w:rsidP="00C179CA">
      <w:pPr>
        <w:pStyle w:val="Contenu"/>
        <w:rPr>
          <w:sz w:val="26"/>
          <w:szCs w:val="26"/>
        </w:rPr>
      </w:pPr>
    </w:p>
    <w:p w14:paraId="3FD6F8C2" w14:textId="24910B8D" w:rsidR="00C179CA" w:rsidRDefault="00C179CA" w:rsidP="00C179CA">
      <w:pPr>
        <w:pStyle w:val="Contenu"/>
        <w:numPr>
          <w:ilvl w:val="0"/>
          <w:numId w:val="10"/>
        </w:numPr>
        <w:rPr>
          <w:sz w:val="26"/>
          <w:szCs w:val="26"/>
        </w:rPr>
      </w:pPr>
      <w:r w:rsidRPr="00076E3E">
        <w:rPr>
          <w:sz w:val="26"/>
          <w:szCs w:val="26"/>
          <w:u w:val="single"/>
        </w:rPr>
        <w:t>Le dossier</w:t>
      </w:r>
      <w:r>
        <w:rPr>
          <w:sz w:val="26"/>
          <w:szCs w:val="26"/>
          <w:u w:val="single"/>
        </w:rPr>
        <w:t xml:space="preserve"> </w:t>
      </w:r>
      <w:r w:rsidR="00484F41">
        <w:rPr>
          <w:sz w:val="26"/>
          <w:szCs w:val="26"/>
          <w:u w:val="single"/>
        </w:rPr>
        <w:t>« </w:t>
      </w:r>
      <w:r w:rsidR="00761D94">
        <w:rPr>
          <w:sz w:val="26"/>
          <w:szCs w:val="26"/>
          <w:u w:val="single"/>
        </w:rPr>
        <w:t>data</w:t>
      </w:r>
      <w:r w:rsidR="00484F41">
        <w:rPr>
          <w:sz w:val="26"/>
          <w:szCs w:val="26"/>
          <w:u w:val="single"/>
        </w:rPr>
        <w:t> »</w:t>
      </w:r>
      <w:r>
        <w:rPr>
          <w:sz w:val="26"/>
          <w:szCs w:val="26"/>
        </w:rPr>
        <w:t> :</w:t>
      </w:r>
    </w:p>
    <w:p w14:paraId="327538A1" w14:textId="536BFDCB" w:rsidR="00EA71EF" w:rsidRDefault="00EA71EF" w:rsidP="00EA71EF">
      <w:pPr>
        <w:pStyle w:val="Contenu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Toutes les ressources liées au projet sont regroupées à un seul endroit.</w:t>
      </w:r>
    </w:p>
    <w:p w14:paraId="6CFE6330" w14:textId="6027BBBD" w:rsidR="00C179CA" w:rsidRDefault="004A6D55" w:rsidP="00C179CA">
      <w:pPr>
        <w:pStyle w:val="Contenu"/>
        <w:rPr>
          <w:sz w:val="26"/>
          <w:szCs w:val="26"/>
        </w:rPr>
      </w:pPr>
      <w:r>
        <w:rPr>
          <w:noProof/>
        </w:rPr>
        <w:drawing>
          <wp:inline distT="0" distB="0" distL="0" distR="0" wp14:anchorId="6F5A39FE" wp14:editId="3DCC0A59">
            <wp:extent cx="4590791" cy="1495425"/>
            <wp:effectExtent l="19050" t="19050" r="1968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0" t="41388" r="2769" b="32948"/>
                    <a:stretch/>
                  </pic:blipFill>
                  <pic:spPr bwMode="auto">
                    <a:xfrm>
                      <a:off x="0" y="0"/>
                      <a:ext cx="4608836" cy="150130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BE59" w14:textId="7912151F" w:rsidR="00761D94" w:rsidRDefault="00761D94" w:rsidP="00761D94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book.</w:t>
      </w:r>
      <w:r w:rsidR="009A327F">
        <w:rPr>
          <w:sz w:val="26"/>
          <w:szCs w:val="26"/>
        </w:rPr>
        <w:t>txt</w:t>
      </w:r>
      <w:r>
        <w:rPr>
          <w:sz w:val="26"/>
          <w:szCs w:val="26"/>
        </w:rPr>
        <w:t xml:space="preserve"> : Contient </w:t>
      </w:r>
      <w:r w:rsidR="009A327F">
        <w:rPr>
          <w:sz w:val="26"/>
          <w:szCs w:val="26"/>
        </w:rPr>
        <w:t>la liste de tous les livres</w:t>
      </w:r>
      <w:r w:rsidR="00F234C3">
        <w:rPr>
          <w:sz w:val="26"/>
          <w:szCs w:val="26"/>
        </w:rPr>
        <w:t xml:space="preserve"> dans le dépôt</w:t>
      </w:r>
      <w:r w:rsidR="009A327F">
        <w:rPr>
          <w:sz w:val="26"/>
          <w:szCs w:val="26"/>
        </w:rPr>
        <w:t>.</w:t>
      </w:r>
    </w:p>
    <w:p w14:paraId="659C3977" w14:textId="1220A8CE" w:rsidR="00761D94" w:rsidRDefault="00761D94" w:rsidP="00761D94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bookreaders.</w:t>
      </w:r>
      <w:r w:rsidR="00F234C3">
        <w:rPr>
          <w:sz w:val="26"/>
          <w:szCs w:val="26"/>
        </w:rPr>
        <w:t>txt</w:t>
      </w:r>
      <w:r w:rsidRPr="00076E3E">
        <w:rPr>
          <w:sz w:val="26"/>
          <w:szCs w:val="26"/>
        </w:rPr>
        <w:t xml:space="preserve"> : </w:t>
      </w:r>
      <w:r>
        <w:rPr>
          <w:sz w:val="26"/>
          <w:szCs w:val="26"/>
        </w:rPr>
        <w:t xml:space="preserve">Contient </w:t>
      </w:r>
      <w:r w:rsidR="00F234C3">
        <w:rPr>
          <w:sz w:val="26"/>
          <w:szCs w:val="26"/>
        </w:rPr>
        <w:t xml:space="preserve">la liste </w:t>
      </w:r>
      <w:r w:rsidR="00585253">
        <w:rPr>
          <w:sz w:val="26"/>
          <w:szCs w:val="26"/>
        </w:rPr>
        <w:t>des utilisateurs et de leurs informations.</w:t>
      </w:r>
    </w:p>
    <w:p w14:paraId="355581F8" w14:textId="27D4F70F" w:rsidR="00761D94" w:rsidRDefault="00585253" w:rsidP="00761D94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rating_matrix</w:t>
      </w:r>
      <w:r w:rsidR="00761D94" w:rsidRPr="000943F1">
        <w:rPr>
          <w:sz w:val="26"/>
          <w:szCs w:val="26"/>
        </w:rPr>
        <w:t>.</w:t>
      </w:r>
      <w:r>
        <w:rPr>
          <w:sz w:val="26"/>
          <w:szCs w:val="26"/>
        </w:rPr>
        <w:t>txt</w:t>
      </w:r>
      <w:r w:rsidR="00761D94" w:rsidRPr="00076E3E">
        <w:rPr>
          <w:sz w:val="26"/>
          <w:szCs w:val="26"/>
        </w:rPr>
        <w:t xml:space="preserve"> : </w:t>
      </w:r>
      <w:r w:rsidR="00761D94">
        <w:rPr>
          <w:sz w:val="26"/>
          <w:szCs w:val="26"/>
        </w:rPr>
        <w:t xml:space="preserve">Contient </w:t>
      </w:r>
      <w:r>
        <w:rPr>
          <w:sz w:val="26"/>
          <w:szCs w:val="26"/>
        </w:rPr>
        <w:t>la matrice de notation des livres</w:t>
      </w:r>
      <w:r w:rsidR="0077538F">
        <w:rPr>
          <w:sz w:val="26"/>
          <w:szCs w:val="26"/>
        </w:rPr>
        <w:t xml:space="preserve"> (les notes données aux livres).</w:t>
      </w:r>
    </w:p>
    <w:p w14:paraId="2C67C49D" w14:textId="1002BED8" w:rsidR="00761D94" w:rsidRDefault="00761D94" w:rsidP="00761D94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readers</w:t>
      </w:r>
      <w:r w:rsidRPr="000943F1">
        <w:rPr>
          <w:sz w:val="26"/>
          <w:szCs w:val="26"/>
        </w:rPr>
        <w:t>.</w:t>
      </w:r>
      <w:r w:rsidR="00633516">
        <w:rPr>
          <w:sz w:val="26"/>
          <w:szCs w:val="26"/>
        </w:rPr>
        <w:t>txt</w:t>
      </w:r>
      <w:r w:rsidRPr="000943F1">
        <w:rPr>
          <w:sz w:val="26"/>
          <w:szCs w:val="26"/>
        </w:rPr>
        <w:t xml:space="preserve"> : Contient </w:t>
      </w:r>
      <w:r w:rsidR="00633516">
        <w:rPr>
          <w:sz w:val="26"/>
          <w:szCs w:val="26"/>
        </w:rPr>
        <w:t>la liste des utilisateurs et des livres qu’ils ont lu.</w:t>
      </w:r>
    </w:p>
    <w:p w14:paraId="23EE7362" w14:textId="3879A880" w:rsidR="00761D94" w:rsidRDefault="0077538F" w:rsidP="00761D94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 w:rsidR="00633516">
        <w:rPr>
          <w:sz w:val="26"/>
          <w:szCs w:val="26"/>
        </w:rPr>
        <w:t>uggest</w:t>
      </w:r>
      <w:r>
        <w:rPr>
          <w:sz w:val="26"/>
          <w:szCs w:val="26"/>
        </w:rPr>
        <w:t>_matrix</w:t>
      </w:r>
      <w:r w:rsidR="00761D94" w:rsidRPr="000943F1">
        <w:rPr>
          <w:sz w:val="26"/>
          <w:szCs w:val="26"/>
        </w:rPr>
        <w:t>.</w:t>
      </w:r>
      <w:r>
        <w:rPr>
          <w:sz w:val="26"/>
          <w:szCs w:val="26"/>
        </w:rPr>
        <w:t>txt</w:t>
      </w:r>
      <w:r w:rsidR="00761D94" w:rsidRPr="00076E3E">
        <w:rPr>
          <w:sz w:val="26"/>
          <w:szCs w:val="26"/>
        </w:rPr>
        <w:t xml:space="preserve"> : </w:t>
      </w:r>
      <w:r w:rsidR="00761D94">
        <w:rPr>
          <w:sz w:val="26"/>
          <w:szCs w:val="26"/>
        </w:rPr>
        <w:t xml:space="preserve">Contient </w:t>
      </w:r>
      <w:r>
        <w:rPr>
          <w:sz w:val="26"/>
          <w:szCs w:val="26"/>
        </w:rPr>
        <w:t xml:space="preserve">la matrice de </w:t>
      </w:r>
      <w:r w:rsidR="00EE61B9">
        <w:rPr>
          <w:sz w:val="26"/>
          <w:szCs w:val="26"/>
        </w:rPr>
        <w:t>recommandation (taux de ressemblance avec les autres utilisateurs.</w:t>
      </w:r>
    </w:p>
    <w:p w14:paraId="42B1F5E9" w14:textId="77777777" w:rsidR="00EE61B9" w:rsidRDefault="00EE61B9" w:rsidP="00EE61B9">
      <w:pPr>
        <w:pStyle w:val="Contenu"/>
        <w:rPr>
          <w:sz w:val="26"/>
          <w:szCs w:val="26"/>
        </w:rPr>
      </w:pPr>
    </w:p>
    <w:p w14:paraId="7EBCD536" w14:textId="23A57EF8" w:rsidR="004A6D55" w:rsidRDefault="00484F41" w:rsidP="00C179CA">
      <w:pPr>
        <w:pStyle w:val="Contenu"/>
        <w:numPr>
          <w:ilvl w:val="0"/>
          <w:numId w:val="10"/>
        </w:numPr>
        <w:rPr>
          <w:sz w:val="26"/>
          <w:szCs w:val="26"/>
        </w:rPr>
      </w:pPr>
      <w:r w:rsidRPr="00076E3E">
        <w:rPr>
          <w:sz w:val="26"/>
          <w:szCs w:val="26"/>
          <w:u w:val="single"/>
        </w:rPr>
        <w:t>Le dossier</w:t>
      </w:r>
      <w:r>
        <w:rPr>
          <w:sz w:val="26"/>
          <w:szCs w:val="26"/>
          <w:u w:val="single"/>
        </w:rPr>
        <w:t xml:space="preserve"> « logs »</w:t>
      </w:r>
      <w:r>
        <w:rPr>
          <w:sz w:val="26"/>
          <w:szCs w:val="26"/>
        </w:rPr>
        <w:t> :</w:t>
      </w:r>
    </w:p>
    <w:p w14:paraId="5C00C635" w14:textId="030E2944" w:rsidR="00EA71EF" w:rsidRPr="00EA71EF" w:rsidRDefault="00EA71EF" w:rsidP="00EA71EF">
      <w:pPr>
        <w:pStyle w:val="Contenu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Mis dans un fichier à part pour ne pas saturer les autres.</w:t>
      </w:r>
    </w:p>
    <w:p w14:paraId="70C3674A" w14:textId="394B060B" w:rsidR="00484F41" w:rsidRDefault="00484F41" w:rsidP="00484F41">
      <w:pPr>
        <w:pStyle w:val="Contenu"/>
        <w:rPr>
          <w:sz w:val="26"/>
          <w:szCs w:val="26"/>
        </w:rPr>
      </w:pPr>
      <w:r>
        <w:rPr>
          <w:noProof/>
        </w:rPr>
        <w:drawing>
          <wp:inline distT="0" distB="0" distL="0" distR="0" wp14:anchorId="0E33B33C" wp14:editId="2621BDCF">
            <wp:extent cx="5438775" cy="533340"/>
            <wp:effectExtent l="19050" t="19050" r="9525" b="196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2" t="68152" r="3428" b="24122"/>
                    <a:stretch/>
                  </pic:blipFill>
                  <pic:spPr bwMode="auto">
                    <a:xfrm>
                      <a:off x="0" y="0"/>
                      <a:ext cx="5439902" cy="53345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E5CB" w14:textId="407AFBDC" w:rsidR="00484F41" w:rsidRDefault="00123A56" w:rsidP="00123A56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logs_suggest_matrix.txt : Contient </w:t>
      </w:r>
      <w:r w:rsidR="0085250E">
        <w:rPr>
          <w:sz w:val="26"/>
          <w:szCs w:val="26"/>
        </w:rPr>
        <w:t>le temps mis pour calculer la matrice de similarité, la matrice concerné et l’heure à laquelle elle a été calculé.</w:t>
      </w:r>
    </w:p>
    <w:p w14:paraId="6521E4FD" w14:textId="77777777" w:rsidR="008E6B74" w:rsidRDefault="008E6B74" w:rsidP="008E6B74">
      <w:pPr>
        <w:pStyle w:val="Contenu"/>
        <w:rPr>
          <w:sz w:val="26"/>
          <w:szCs w:val="26"/>
        </w:rPr>
      </w:pPr>
    </w:p>
    <w:p w14:paraId="35142F24" w14:textId="77777777" w:rsidR="00407D28" w:rsidRDefault="00407D28" w:rsidP="008E6B74">
      <w:pPr>
        <w:pStyle w:val="Contenu"/>
        <w:rPr>
          <w:sz w:val="26"/>
          <w:szCs w:val="26"/>
        </w:rPr>
      </w:pPr>
    </w:p>
    <w:p w14:paraId="4879CE19" w14:textId="77777777" w:rsidR="00407D28" w:rsidRDefault="00407D28" w:rsidP="008E6B74">
      <w:pPr>
        <w:pStyle w:val="Contenu"/>
        <w:rPr>
          <w:sz w:val="26"/>
          <w:szCs w:val="26"/>
        </w:rPr>
      </w:pPr>
    </w:p>
    <w:p w14:paraId="280AC30B" w14:textId="77777777" w:rsidR="00407D28" w:rsidRDefault="00407D28" w:rsidP="008E6B74">
      <w:pPr>
        <w:pStyle w:val="Contenu"/>
        <w:rPr>
          <w:sz w:val="26"/>
          <w:szCs w:val="26"/>
        </w:rPr>
      </w:pPr>
    </w:p>
    <w:p w14:paraId="418E2384" w14:textId="77777777" w:rsidR="00407D28" w:rsidRDefault="00407D28" w:rsidP="008E6B74">
      <w:pPr>
        <w:pStyle w:val="Contenu"/>
        <w:rPr>
          <w:sz w:val="26"/>
          <w:szCs w:val="26"/>
        </w:rPr>
      </w:pPr>
    </w:p>
    <w:p w14:paraId="3CA91EEC" w14:textId="77777777" w:rsidR="00407D28" w:rsidRDefault="00407D28" w:rsidP="008E6B74">
      <w:pPr>
        <w:pStyle w:val="Contenu"/>
        <w:rPr>
          <w:sz w:val="26"/>
          <w:szCs w:val="26"/>
        </w:rPr>
      </w:pPr>
    </w:p>
    <w:p w14:paraId="605ABCE9" w14:textId="5FC6B13E" w:rsidR="008E6B74" w:rsidRDefault="008E6B74" w:rsidP="008E6B74">
      <w:pPr>
        <w:pStyle w:val="Contenu"/>
        <w:numPr>
          <w:ilvl w:val="0"/>
          <w:numId w:val="10"/>
        </w:numPr>
        <w:rPr>
          <w:sz w:val="26"/>
          <w:szCs w:val="26"/>
        </w:rPr>
      </w:pPr>
      <w:bookmarkStart w:id="11" w:name="_Hlk90834802"/>
      <w:r w:rsidRPr="00076E3E">
        <w:rPr>
          <w:sz w:val="26"/>
          <w:szCs w:val="26"/>
          <w:u w:val="single"/>
        </w:rPr>
        <w:lastRenderedPageBreak/>
        <w:t>Le dossier</w:t>
      </w:r>
      <w:r>
        <w:rPr>
          <w:sz w:val="26"/>
          <w:szCs w:val="26"/>
          <w:u w:val="single"/>
        </w:rPr>
        <w:t xml:space="preserve"> « </w:t>
      </w:r>
      <w:r w:rsidR="00630333">
        <w:rPr>
          <w:sz w:val="26"/>
          <w:szCs w:val="26"/>
          <w:u w:val="single"/>
        </w:rPr>
        <w:t>suggestions</w:t>
      </w:r>
      <w:r>
        <w:rPr>
          <w:sz w:val="26"/>
          <w:szCs w:val="26"/>
          <w:u w:val="single"/>
        </w:rPr>
        <w:t> »</w:t>
      </w:r>
      <w:r>
        <w:rPr>
          <w:sz w:val="26"/>
          <w:szCs w:val="26"/>
        </w:rPr>
        <w:t> :</w:t>
      </w:r>
      <w:bookmarkEnd w:id="11"/>
    </w:p>
    <w:p w14:paraId="25F6D043" w14:textId="0DCD6F37" w:rsidR="00971E98" w:rsidRDefault="00971E98" w:rsidP="00971E98">
      <w:pPr>
        <w:pStyle w:val="Contenu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Tout ce qui concerne la matrice est regroupé à un seul endroit.</w:t>
      </w:r>
    </w:p>
    <w:p w14:paraId="669E17A7" w14:textId="45D999A0" w:rsidR="008E6B74" w:rsidRDefault="00630333" w:rsidP="008E6B74">
      <w:pPr>
        <w:pStyle w:val="Contenu"/>
        <w:rPr>
          <w:sz w:val="26"/>
          <w:szCs w:val="26"/>
        </w:rPr>
      </w:pPr>
      <w:r w:rsidRPr="00630333">
        <w:rPr>
          <w:sz w:val="26"/>
          <w:szCs w:val="26"/>
        </w:rPr>
        <w:drawing>
          <wp:inline distT="0" distB="0" distL="0" distR="0" wp14:anchorId="47E76E95" wp14:editId="3CB3BC5E">
            <wp:extent cx="3618322" cy="1161415"/>
            <wp:effectExtent l="19050" t="19050" r="20320" b="196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1" t="6314" r="3418" b="34466"/>
                    <a:stretch/>
                  </pic:blipFill>
                  <pic:spPr bwMode="auto">
                    <a:xfrm>
                      <a:off x="0" y="0"/>
                      <a:ext cx="3620616" cy="116215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3B87" w14:textId="683C74A0" w:rsidR="00630333" w:rsidRDefault="00630333" w:rsidP="00630333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</w:t>
      </w:r>
      <w:r>
        <w:rPr>
          <w:sz w:val="26"/>
          <w:szCs w:val="26"/>
        </w:rPr>
        <w:t>revie</w:t>
      </w:r>
      <w:r w:rsidR="00B3705A">
        <w:rPr>
          <w:sz w:val="26"/>
          <w:szCs w:val="26"/>
        </w:rPr>
        <w:t>w</w:t>
      </w:r>
      <w:r w:rsidRPr="000943F1">
        <w:rPr>
          <w:sz w:val="26"/>
          <w:szCs w:val="26"/>
        </w:rPr>
        <w:t>.py</w:t>
      </w:r>
      <w:r>
        <w:rPr>
          <w:sz w:val="26"/>
          <w:szCs w:val="26"/>
        </w:rPr>
        <w:t xml:space="preserve"> : Contient toutes les fonctions qui gèrent les actions </w:t>
      </w:r>
      <w:r w:rsidR="00027586">
        <w:rPr>
          <w:sz w:val="26"/>
          <w:szCs w:val="26"/>
        </w:rPr>
        <w:t>liées</w:t>
      </w:r>
      <w:r w:rsidR="00085C5C">
        <w:rPr>
          <w:sz w:val="26"/>
          <w:szCs w:val="26"/>
        </w:rPr>
        <w:t xml:space="preserve"> à</w:t>
      </w:r>
      <w:r w:rsidR="00027586">
        <w:rPr>
          <w:sz w:val="26"/>
          <w:szCs w:val="26"/>
        </w:rPr>
        <w:t xml:space="preserve"> </w:t>
      </w:r>
      <w:r w:rsidR="00085C5C">
        <w:rPr>
          <w:sz w:val="26"/>
          <w:szCs w:val="26"/>
        </w:rPr>
        <w:t>l’</w:t>
      </w:r>
      <w:r w:rsidR="00256B49">
        <w:rPr>
          <w:sz w:val="26"/>
          <w:szCs w:val="26"/>
        </w:rPr>
        <w:t xml:space="preserve">attribution </w:t>
      </w:r>
      <w:r w:rsidR="00085C5C">
        <w:rPr>
          <w:sz w:val="26"/>
          <w:szCs w:val="26"/>
        </w:rPr>
        <w:t xml:space="preserve">des </w:t>
      </w:r>
      <w:r w:rsidR="00256B49">
        <w:rPr>
          <w:sz w:val="26"/>
          <w:szCs w:val="26"/>
        </w:rPr>
        <w:t xml:space="preserve">notes </w:t>
      </w:r>
      <w:r w:rsidR="00085C5C">
        <w:rPr>
          <w:sz w:val="26"/>
          <w:szCs w:val="26"/>
        </w:rPr>
        <w:t>dans la matrice de notation.</w:t>
      </w:r>
    </w:p>
    <w:p w14:paraId="183D9873" w14:textId="05E5ADFA" w:rsidR="003D03D4" w:rsidRPr="00407D28" w:rsidRDefault="003D03D4" w:rsidP="003D03D4">
      <w:pPr>
        <w:pStyle w:val="Contenu"/>
        <w:numPr>
          <w:ilvl w:val="1"/>
          <w:numId w:val="9"/>
        </w:numPr>
        <w:rPr>
          <w:color w:val="009A46"/>
          <w:sz w:val="26"/>
          <w:szCs w:val="26"/>
          <w:lang w:val="en-US"/>
        </w:rPr>
      </w:pPr>
      <w:r w:rsidRPr="00407D28">
        <w:rPr>
          <w:color w:val="009A46"/>
          <w:sz w:val="26"/>
          <w:szCs w:val="26"/>
          <w:lang w:val="en-US"/>
        </w:rPr>
        <w:t>review_book()</w:t>
      </w:r>
      <w:r w:rsidRPr="00407D28">
        <w:rPr>
          <w:color w:val="009A46"/>
          <w:sz w:val="26"/>
          <w:szCs w:val="26"/>
          <w:lang w:val="en-US"/>
        </w:rPr>
        <w:t>:</w:t>
      </w:r>
    </w:p>
    <w:p w14:paraId="4F5976E7" w14:textId="639CFF54" w:rsidR="0049669A" w:rsidRPr="00407D28" w:rsidRDefault="0049669A" w:rsidP="0049669A">
      <w:pPr>
        <w:pStyle w:val="Contenu"/>
        <w:ind w:left="1080"/>
        <w:rPr>
          <w:color w:val="009A46"/>
          <w:sz w:val="26"/>
          <w:szCs w:val="26"/>
        </w:rPr>
      </w:pPr>
      <w:r w:rsidRPr="00407D28">
        <w:rPr>
          <w:color w:val="009A46"/>
          <w:sz w:val="26"/>
          <w:szCs w:val="26"/>
        </w:rPr>
        <w:t xml:space="preserve">Sa fonction est de noter l'évaluation du livre par l'utilisateur dans la matrice de notation. La matrice de notation est </w:t>
      </w:r>
      <w:r w:rsidR="00407D28" w:rsidRPr="00407D28">
        <w:rPr>
          <w:color w:val="009A46"/>
          <w:sz w:val="26"/>
          <w:szCs w:val="26"/>
        </w:rPr>
        <w:t>notée</w:t>
      </w:r>
      <w:r w:rsidRPr="00407D28">
        <w:rPr>
          <w:color w:val="009A46"/>
          <w:sz w:val="26"/>
          <w:szCs w:val="26"/>
        </w:rPr>
        <w:t xml:space="preserve"> </w:t>
      </w:r>
      <w:r w:rsidR="00407D28" w:rsidRPr="00407D28">
        <w:rPr>
          <w:color w:val="009A46"/>
          <w:sz w:val="26"/>
          <w:szCs w:val="26"/>
        </w:rPr>
        <w:t>[</w:t>
      </w:r>
      <w:r w:rsidRPr="00407D28">
        <w:rPr>
          <w:color w:val="009A46"/>
          <w:sz w:val="26"/>
          <w:szCs w:val="26"/>
        </w:rPr>
        <w:t>i</w:t>
      </w:r>
      <w:r w:rsidR="00407D28" w:rsidRPr="00407D28">
        <w:rPr>
          <w:color w:val="009A46"/>
          <w:sz w:val="26"/>
          <w:szCs w:val="26"/>
        </w:rPr>
        <w:t xml:space="preserve">] </w:t>
      </w:r>
      <w:r w:rsidRPr="00407D28">
        <w:rPr>
          <w:color w:val="009A46"/>
          <w:sz w:val="26"/>
          <w:szCs w:val="26"/>
        </w:rPr>
        <w:t xml:space="preserve">: id des users ; </w:t>
      </w:r>
      <w:r w:rsidR="00407D28" w:rsidRPr="00407D28">
        <w:rPr>
          <w:color w:val="009A46"/>
          <w:sz w:val="26"/>
          <w:szCs w:val="26"/>
        </w:rPr>
        <w:t>[</w:t>
      </w:r>
      <w:r w:rsidRPr="00407D28">
        <w:rPr>
          <w:color w:val="009A46"/>
          <w:sz w:val="26"/>
          <w:szCs w:val="26"/>
        </w:rPr>
        <w:t>j</w:t>
      </w:r>
      <w:r w:rsidR="00407D28" w:rsidRPr="00407D28">
        <w:rPr>
          <w:color w:val="009A46"/>
          <w:sz w:val="26"/>
          <w:szCs w:val="26"/>
        </w:rPr>
        <w:t xml:space="preserve">] </w:t>
      </w:r>
      <w:r w:rsidRPr="00407D28">
        <w:rPr>
          <w:color w:val="009A46"/>
          <w:sz w:val="26"/>
          <w:szCs w:val="26"/>
        </w:rPr>
        <w:t>: id des books. La fonction</w:t>
      </w:r>
      <w:r w:rsidR="00407D28" w:rsidRPr="00407D28">
        <w:rPr>
          <w:color w:val="009A46"/>
          <w:sz w:val="26"/>
          <w:szCs w:val="26"/>
        </w:rPr>
        <w:t xml:space="preserve"> </w:t>
      </w:r>
      <w:r w:rsidRPr="00407D28">
        <w:rPr>
          <w:color w:val="009A46"/>
          <w:sz w:val="26"/>
          <w:szCs w:val="26"/>
        </w:rPr>
        <w:t xml:space="preserve">vérifie s'il </w:t>
      </w:r>
      <w:r w:rsidR="00407D28" w:rsidRPr="00407D28">
        <w:rPr>
          <w:color w:val="009A46"/>
          <w:sz w:val="26"/>
          <w:szCs w:val="26"/>
        </w:rPr>
        <w:t>a</w:t>
      </w:r>
      <w:r w:rsidRPr="00407D28">
        <w:rPr>
          <w:color w:val="009A46"/>
          <w:sz w:val="26"/>
          <w:szCs w:val="26"/>
        </w:rPr>
        <w:t xml:space="preserve"> bien lu le livre qu'il s'</w:t>
      </w:r>
      <w:r w:rsidR="00407D28" w:rsidRPr="00407D28">
        <w:rPr>
          <w:color w:val="009A46"/>
          <w:sz w:val="26"/>
          <w:szCs w:val="26"/>
        </w:rPr>
        <w:t>apprête</w:t>
      </w:r>
      <w:r w:rsidRPr="00407D28">
        <w:rPr>
          <w:color w:val="009A46"/>
          <w:sz w:val="26"/>
          <w:szCs w:val="26"/>
        </w:rPr>
        <w:t xml:space="preserve"> à noter. Après avoir référencé l'id, il le note de 1 à 5, et on l'</w:t>
      </w:r>
      <w:r w:rsidR="00407D28" w:rsidRPr="00407D28">
        <w:rPr>
          <w:color w:val="009A46"/>
          <w:sz w:val="26"/>
          <w:szCs w:val="26"/>
        </w:rPr>
        <w:t>injecte</w:t>
      </w:r>
      <w:r w:rsidRPr="00407D28">
        <w:rPr>
          <w:color w:val="009A46"/>
          <w:sz w:val="26"/>
          <w:szCs w:val="26"/>
        </w:rPr>
        <w:t xml:space="preserve"> dans le fichier /data/rating_matrix.txt</w:t>
      </w:r>
      <w:r w:rsidR="00407D28" w:rsidRPr="00407D28">
        <w:rPr>
          <w:color w:val="009A46"/>
          <w:sz w:val="26"/>
          <w:szCs w:val="26"/>
        </w:rPr>
        <w:t>.</w:t>
      </w:r>
    </w:p>
    <w:p w14:paraId="6295B1A9" w14:textId="75AA0AD9" w:rsidR="00630333" w:rsidRDefault="00630333" w:rsidP="00630333">
      <w:pPr>
        <w:pStyle w:val="Contenu"/>
        <w:numPr>
          <w:ilvl w:val="0"/>
          <w:numId w:val="9"/>
        </w:numPr>
        <w:rPr>
          <w:sz w:val="26"/>
          <w:szCs w:val="26"/>
        </w:rPr>
      </w:pPr>
      <w:r w:rsidRPr="000943F1">
        <w:rPr>
          <w:sz w:val="26"/>
          <w:szCs w:val="26"/>
        </w:rPr>
        <w:t>manage_</w:t>
      </w:r>
      <w:r w:rsidR="00B3705A">
        <w:rPr>
          <w:sz w:val="26"/>
          <w:szCs w:val="26"/>
        </w:rPr>
        <w:t>suggest</w:t>
      </w:r>
      <w:r w:rsidRPr="000943F1">
        <w:rPr>
          <w:sz w:val="26"/>
          <w:szCs w:val="26"/>
        </w:rPr>
        <w:t>.py</w:t>
      </w:r>
      <w:r w:rsidRPr="00076E3E">
        <w:rPr>
          <w:sz w:val="26"/>
          <w:szCs w:val="26"/>
        </w:rPr>
        <w:t xml:space="preserve"> : </w:t>
      </w:r>
      <w:r>
        <w:rPr>
          <w:sz w:val="26"/>
          <w:szCs w:val="26"/>
        </w:rPr>
        <w:t xml:space="preserve">Contient toutes les fonctions qui gèrent les actions liées </w:t>
      </w:r>
      <w:r w:rsidR="00085C5C">
        <w:rPr>
          <w:sz w:val="26"/>
          <w:szCs w:val="26"/>
        </w:rPr>
        <w:t>aux suggestions de livre à partir de la matrice de suggestions</w:t>
      </w:r>
      <w:r w:rsidR="00357B46">
        <w:rPr>
          <w:sz w:val="26"/>
          <w:szCs w:val="26"/>
        </w:rPr>
        <w:t>.</w:t>
      </w:r>
    </w:p>
    <w:p w14:paraId="23CD97E8" w14:textId="63E6624D" w:rsidR="00630333" w:rsidRDefault="00085C5C" w:rsidP="00630333">
      <w:pPr>
        <w:pStyle w:val="Contenu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updater</w:t>
      </w:r>
      <w:r w:rsidR="00630333" w:rsidRPr="000943F1">
        <w:rPr>
          <w:sz w:val="26"/>
          <w:szCs w:val="26"/>
        </w:rPr>
        <w:t>_</w:t>
      </w:r>
      <w:r w:rsidR="00B3705A">
        <w:rPr>
          <w:sz w:val="26"/>
          <w:szCs w:val="26"/>
        </w:rPr>
        <w:t>matrix</w:t>
      </w:r>
      <w:r w:rsidR="00630333" w:rsidRPr="000943F1">
        <w:rPr>
          <w:sz w:val="26"/>
          <w:szCs w:val="26"/>
        </w:rPr>
        <w:t>.py</w:t>
      </w:r>
      <w:r w:rsidR="00630333" w:rsidRPr="00076E3E">
        <w:rPr>
          <w:sz w:val="26"/>
          <w:szCs w:val="26"/>
        </w:rPr>
        <w:t xml:space="preserve"> : </w:t>
      </w:r>
      <w:r w:rsidR="00630333">
        <w:rPr>
          <w:sz w:val="26"/>
          <w:szCs w:val="26"/>
        </w:rPr>
        <w:t>Contient toutes les fonctions qui gèrent les actions liées</w:t>
      </w:r>
      <w:r w:rsidR="00357B46">
        <w:rPr>
          <w:sz w:val="26"/>
          <w:szCs w:val="26"/>
        </w:rPr>
        <w:t xml:space="preserve"> à l’actualisa</w:t>
      </w:r>
      <w:r w:rsidR="00897192">
        <w:rPr>
          <w:sz w:val="26"/>
          <w:szCs w:val="26"/>
        </w:rPr>
        <w:t>tions des matrices de notation et suggestion : lors de l’</w:t>
      </w:r>
      <w:r>
        <w:rPr>
          <w:sz w:val="26"/>
          <w:szCs w:val="26"/>
        </w:rPr>
        <w:t>ajout</w:t>
      </w:r>
      <w:r w:rsidR="0010573D">
        <w:rPr>
          <w:sz w:val="26"/>
          <w:szCs w:val="26"/>
        </w:rPr>
        <w:t xml:space="preserve"> ou</w:t>
      </w:r>
      <w:r w:rsidR="00897192">
        <w:rPr>
          <w:sz w:val="26"/>
          <w:szCs w:val="26"/>
        </w:rPr>
        <w:t xml:space="preserve"> de la </w:t>
      </w:r>
      <w:r>
        <w:rPr>
          <w:sz w:val="26"/>
          <w:szCs w:val="26"/>
        </w:rPr>
        <w:t>suppression</w:t>
      </w:r>
      <w:r w:rsidR="00897192">
        <w:rPr>
          <w:sz w:val="26"/>
          <w:szCs w:val="26"/>
        </w:rPr>
        <w:t xml:space="preserve"> d’un utilisateur </w:t>
      </w:r>
      <w:r w:rsidR="0010573D">
        <w:rPr>
          <w:sz w:val="26"/>
          <w:szCs w:val="26"/>
        </w:rPr>
        <w:t>ou d’un livre.</w:t>
      </w:r>
    </w:p>
    <w:p w14:paraId="32D1D8EB" w14:textId="30E1DD72" w:rsidR="00630333" w:rsidRDefault="00630333" w:rsidP="00630333">
      <w:pPr>
        <w:pStyle w:val="Contenu"/>
        <w:rPr>
          <w:sz w:val="26"/>
          <w:szCs w:val="26"/>
        </w:rPr>
      </w:pPr>
    </w:p>
    <w:p w14:paraId="6F1EF533" w14:textId="48FE6330" w:rsidR="007F27AE" w:rsidRDefault="007F27AE" w:rsidP="007F27AE">
      <w:pPr>
        <w:pStyle w:val="Contenu"/>
        <w:numPr>
          <w:ilvl w:val="0"/>
          <w:numId w:val="10"/>
        </w:numPr>
        <w:rPr>
          <w:sz w:val="26"/>
          <w:szCs w:val="26"/>
        </w:rPr>
      </w:pPr>
      <w:r w:rsidRPr="00076E3E">
        <w:rPr>
          <w:sz w:val="26"/>
          <w:szCs w:val="26"/>
          <w:u w:val="single"/>
        </w:rPr>
        <w:t xml:space="preserve">Le </w:t>
      </w:r>
      <w:r>
        <w:rPr>
          <w:sz w:val="26"/>
          <w:szCs w:val="26"/>
          <w:u w:val="single"/>
        </w:rPr>
        <w:t>fichier « main »</w:t>
      </w:r>
      <w:r>
        <w:rPr>
          <w:sz w:val="26"/>
          <w:szCs w:val="26"/>
        </w:rPr>
        <w:t> :</w:t>
      </w:r>
    </w:p>
    <w:p w14:paraId="6D14861F" w14:textId="16C24CD4" w:rsidR="007F27AE" w:rsidRDefault="007F27AE" w:rsidP="00630333">
      <w:pPr>
        <w:pStyle w:val="Contenu"/>
        <w:rPr>
          <w:sz w:val="26"/>
          <w:szCs w:val="26"/>
        </w:rPr>
      </w:pPr>
      <w:r>
        <w:rPr>
          <w:noProof/>
        </w:rPr>
        <w:drawing>
          <wp:inline distT="0" distB="0" distL="0" distR="0" wp14:anchorId="370A2F77" wp14:editId="1CCBC8E4">
            <wp:extent cx="3523809" cy="276190"/>
            <wp:effectExtent l="0" t="0" r="63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8BF8" w14:textId="6F753900" w:rsidR="007F27AE" w:rsidRDefault="00883D59" w:rsidP="00630333">
      <w:pPr>
        <w:pStyle w:val="Contenu"/>
        <w:rPr>
          <w:sz w:val="26"/>
          <w:szCs w:val="26"/>
        </w:rPr>
      </w:pPr>
      <w:r>
        <w:rPr>
          <w:sz w:val="26"/>
          <w:szCs w:val="26"/>
        </w:rPr>
        <w:t>C’est le fichier qui centralise toutes les fonctions et c’est sur celui-ci que l’on lance le programme.</w:t>
      </w:r>
    </w:p>
    <w:p w14:paraId="49ED56BA" w14:textId="77777777" w:rsidR="00883D59" w:rsidRDefault="00883D59" w:rsidP="00630333">
      <w:pPr>
        <w:pStyle w:val="Contenu"/>
        <w:rPr>
          <w:sz w:val="26"/>
          <w:szCs w:val="26"/>
        </w:rPr>
      </w:pPr>
    </w:p>
    <w:p w14:paraId="43A3B7A8" w14:textId="73D6D2F5" w:rsidR="00FE5E38" w:rsidRPr="00A63776" w:rsidRDefault="00FE5E38" w:rsidP="00630333">
      <w:pPr>
        <w:pStyle w:val="Contenu"/>
        <w:numPr>
          <w:ilvl w:val="0"/>
          <w:numId w:val="2"/>
        </w:numPr>
        <w:outlineLvl w:val="1"/>
        <w:rPr>
          <w:sz w:val="26"/>
          <w:szCs w:val="26"/>
        </w:rPr>
      </w:pPr>
      <w:bookmarkStart w:id="12" w:name="_Toc90844886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Difficul</w:t>
      </w:r>
      <w:r w:rsidR="005F60F2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 xml:space="preserve">tés rencontrées et solutions </w:t>
      </w:r>
      <w:r w:rsidR="00A63776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apportées</w:t>
      </w:r>
      <w:bookmarkEnd w:id="12"/>
    </w:p>
    <w:p w14:paraId="4502003E" w14:textId="7A1F4BB6" w:rsidR="00A63776" w:rsidRDefault="00FD50DB" w:rsidP="00A63776">
      <w:pPr>
        <w:pStyle w:val="Contenu"/>
        <w:rPr>
          <w:sz w:val="26"/>
          <w:szCs w:val="26"/>
        </w:rPr>
      </w:pPr>
      <w:r>
        <w:rPr>
          <w:sz w:val="26"/>
          <w:szCs w:val="26"/>
        </w:rPr>
        <w:t xml:space="preserve">Le fait d’avoir séparé </w:t>
      </w:r>
      <w:r w:rsidR="00993CBA">
        <w:rPr>
          <w:sz w:val="26"/>
          <w:szCs w:val="26"/>
        </w:rPr>
        <w:t xml:space="preserve">les fonctions dans différents fichiers pour que le code soit plus lisible, </w:t>
      </w:r>
      <w:r w:rsidR="00F6289D">
        <w:rPr>
          <w:sz w:val="26"/>
          <w:szCs w:val="26"/>
        </w:rPr>
        <w:t>nous a confronté à un moment</w:t>
      </w:r>
      <w:r w:rsidR="00207D26">
        <w:rPr>
          <w:sz w:val="26"/>
          <w:szCs w:val="26"/>
        </w:rPr>
        <w:t>,</w:t>
      </w:r>
      <w:r w:rsidR="00F6289D">
        <w:rPr>
          <w:sz w:val="26"/>
          <w:szCs w:val="26"/>
        </w:rPr>
        <w:t xml:space="preserve"> à </w:t>
      </w:r>
      <w:r w:rsidR="00207D26">
        <w:rPr>
          <w:sz w:val="26"/>
          <w:szCs w:val="26"/>
        </w:rPr>
        <w:t>un souci</w:t>
      </w:r>
      <w:r w:rsidR="00F6289D">
        <w:rPr>
          <w:sz w:val="26"/>
          <w:szCs w:val="26"/>
        </w:rPr>
        <w:t xml:space="preserve"> d’importation circulaire.</w:t>
      </w:r>
      <w:r w:rsidR="00B00532">
        <w:rPr>
          <w:sz w:val="26"/>
          <w:szCs w:val="26"/>
        </w:rPr>
        <w:t xml:space="preserve"> Pour contrer cela</w:t>
      </w:r>
      <w:r w:rsidR="008A7AC3">
        <w:rPr>
          <w:sz w:val="26"/>
          <w:szCs w:val="26"/>
        </w:rPr>
        <w:t>,</w:t>
      </w:r>
      <w:r w:rsidR="00B00532">
        <w:rPr>
          <w:sz w:val="26"/>
          <w:szCs w:val="26"/>
        </w:rPr>
        <w:t xml:space="preserve"> nous avons </w:t>
      </w:r>
      <w:r w:rsidR="008A7AC3">
        <w:rPr>
          <w:sz w:val="26"/>
          <w:szCs w:val="26"/>
        </w:rPr>
        <w:t>créé</w:t>
      </w:r>
      <w:r w:rsidR="00B00532">
        <w:rPr>
          <w:sz w:val="26"/>
          <w:szCs w:val="26"/>
        </w:rPr>
        <w:t xml:space="preserve"> </w:t>
      </w:r>
      <w:r w:rsidR="008A7AC3">
        <w:rPr>
          <w:sz w:val="26"/>
          <w:szCs w:val="26"/>
        </w:rPr>
        <w:t>un fichier intermédiaire</w:t>
      </w:r>
      <w:r w:rsidR="00B00532">
        <w:rPr>
          <w:sz w:val="26"/>
          <w:szCs w:val="26"/>
        </w:rPr>
        <w:t xml:space="preserve"> contenant les fonctions qui posaient </w:t>
      </w:r>
      <w:r w:rsidR="00207D26">
        <w:rPr>
          <w:sz w:val="26"/>
          <w:szCs w:val="26"/>
        </w:rPr>
        <w:t>un problème</w:t>
      </w:r>
      <w:r w:rsidR="00B00532">
        <w:rPr>
          <w:sz w:val="26"/>
          <w:szCs w:val="26"/>
        </w:rPr>
        <w:t>.</w:t>
      </w:r>
    </w:p>
    <w:p w14:paraId="6359C4A9" w14:textId="77777777" w:rsidR="00971E98" w:rsidRDefault="00971E98" w:rsidP="00A63776">
      <w:pPr>
        <w:pStyle w:val="Contenu"/>
        <w:rPr>
          <w:sz w:val="26"/>
          <w:szCs w:val="26"/>
        </w:rPr>
      </w:pPr>
    </w:p>
    <w:p w14:paraId="0DC18910" w14:textId="77777777" w:rsidR="00322C40" w:rsidRDefault="00322C40" w:rsidP="00A63776">
      <w:pPr>
        <w:pStyle w:val="Contenu"/>
        <w:rPr>
          <w:sz w:val="26"/>
          <w:szCs w:val="26"/>
        </w:rPr>
      </w:pPr>
    </w:p>
    <w:p w14:paraId="11C8810D" w14:textId="77777777" w:rsidR="00322C40" w:rsidRDefault="00322C40" w:rsidP="00A63776">
      <w:pPr>
        <w:pStyle w:val="Contenu"/>
        <w:rPr>
          <w:sz w:val="26"/>
          <w:szCs w:val="26"/>
        </w:rPr>
      </w:pPr>
    </w:p>
    <w:p w14:paraId="49DA8762" w14:textId="77777777" w:rsidR="00322C40" w:rsidRDefault="00322C40" w:rsidP="00A63776">
      <w:pPr>
        <w:pStyle w:val="Contenu"/>
        <w:rPr>
          <w:sz w:val="26"/>
          <w:szCs w:val="26"/>
        </w:rPr>
      </w:pPr>
    </w:p>
    <w:p w14:paraId="52AAFD4F" w14:textId="77777777" w:rsidR="00322C40" w:rsidRDefault="00322C40" w:rsidP="00A63776">
      <w:pPr>
        <w:pStyle w:val="Contenu"/>
        <w:rPr>
          <w:sz w:val="26"/>
          <w:szCs w:val="26"/>
        </w:rPr>
      </w:pPr>
    </w:p>
    <w:p w14:paraId="2100CC25" w14:textId="77777777" w:rsidR="00322C40" w:rsidRDefault="00322C40" w:rsidP="00A63776">
      <w:pPr>
        <w:pStyle w:val="Contenu"/>
        <w:rPr>
          <w:sz w:val="26"/>
          <w:szCs w:val="26"/>
        </w:rPr>
      </w:pPr>
    </w:p>
    <w:p w14:paraId="485DC945" w14:textId="77777777" w:rsidR="00322C40" w:rsidRDefault="00322C40" w:rsidP="00A63776">
      <w:pPr>
        <w:pStyle w:val="Contenu"/>
        <w:rPr>
          <w:sz w:val="26"/>
          <w:szCs w:val="26"/>
        </w:rPr>
      </w:pPr>
    </w:p>
    <w:p w14:paraId="0674381A" w14:textId="77777777" w:rsidR="00322C40" w:rsidRDefault="00322C40" w:rsidP="00A63776">
      <w:pPr>
        <w:pStyle w:val="Contenu"/>
        <w:rPr>
          <w:sz w:val="26"/>
          <w:szCs w:val="26"/>
        </w:rPr>
      </w:pPr>
    </w:p>
    <w:p w14:paraId="3B5D73E6" w14:textId="77777777" w:rsidR="00322C40" w:rsidRDefault="00322C40" w:rsidP="00A63776">
      <w:pPr>
        <w:pStyle w:val="Contenu"/>
        <w:rPr>
          <w:sz w:val="26"/>
          <w:szCs w:val="26"/>
        </w:rPr>
      </w:pPr>
    </w:p>
    <w:p w14:paraId="3CE64B37" w14:textId="60CF0727" w:rsidR="001B3C21" w:rsidRPr="001B3C21" w:rsidRDefault="00140866" w:rsidP="00135FFA">
      <w:pPr>
        <w:pStyle w:val="Contenu"/>
        <w:numPr>
          <w:ilvl w:val="0"/>
          <w:numId w:val="7"/>
        </w:numPr>
        <w:outlineLvl w:val="0"/>
        <w:rPr>
          <w:sz w:val="26"/>
          <w:szCs w:val="26"/>
        </w:rPr>
      </w:pPr>
      <w:bookmarkStart w:id="13" w:name="_Toc90844887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40"/>
          <w:szCs w:val="40"/>
          <w:u w:val="single"/>
          <w:lang w:bidi="fr-FR"/>
        </w:rPr>
        <w:lastRenderedPageBreak/>
        <w:t>Présentation des résultats</w:t>
      </w:r>
      <w:bookmarkEnd w:id="13"/>
    </w:p>
    <w:p w14:paraId="423C991B" w14:textId="7F6EC321" w:rsidR="001B3C21" w:rsidRPr="00457F77" w:rsidRDefault="001B3C21" w:rsidP="001B3C21">
      <w:pPr>
        <w:pStyle w:val="Contenu"/>
        <w:numPr>
          <w:ilvl w:val="0"/>
          <w:numId w:val="2"/>
        </w:numPr>
        <w:outlineLvl w:val="1"/>
        <w:rPr>
          <w:sz w:val="26"/>
          <w:szCs w:val="26"/>
        </w:rPr>
      </w:pPr>
      <w:bookmarkStart w:id="14" w:name="_Toc90844888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Test réalisés et résultats</w:t>
      </w:r>
      <w:bookmarkEnd w:id="14"/>
    </w:p>
    <w:p w14:paraId="47189774" w14:textId="0021D726" w:rsidR="00044D5B" w:rsidRDefault="00044D5B" w:rsidP="00457F77">
      <w:pPr>
        <w:pStyle w:val="Contenu"/>
        <w:rPr>
          <w:sz w:val="26"/>
          <w:szCs w:val="26"/>
        </w:rPr>
      </w:pPr>
      <w:r>
        <w:rPr>
          <w:sz w:val="26"/>
          <w:szCs w:val="26"/>
        </w:rPr>
        <w:t>Ajout d’un utilisateur dès le login</w:t>
      </w:r>
    </w:p>
    <w:p w14:paraId="19C8B685" w14:textId="14060C75" w:rsidR="00457F77" w:rsidRDefault="00044D5B" w:rsidP="00457F77">
      <w:pPr>
        <w:pStyle w:val="Contenu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80A891F" wp14:editId="6AF789A0">
            <wp:extent cx="4629016" cy="2905125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53" cy="2908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D8C66" w14:textId="434F6545" w:rsidR="00A50802" w:rsidRDefault="00426778" w:rsidP="00457F77">
      <w:pPr>
        <w:pStyle w:val="Contenu"/>
      </w:pPr>
      <w:r>
        <w:rPr>
          <w:noProof/>
          <w:sz w:val="26"/>
          <w:szCs w:val="26"/>
        </w:rPr>
        <w:drawing>
          <wp:inline distT="0" distB="0" distL="0" distR="0" wp14:anchorId="497C1680" wp14:editId="02019796">
            <wp:extent cx="1581150" cy="192053"/>
            <wp:effectExtent l="19050" t="19050" r="19050" b="177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16" cy="1960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F72D7">
        <w:t>Readers.txt</w:t>
      </w:r>
    </w:p>
    <w:p w14:paraId="024B80DE" w14:textId="7B08F180" w:rsidR="00BF72D7" w:rsidRDefault="002E5179" w:rsidP="00457F77">
      <w:pPr>
        <w:pStyle w:val="Contenu"/>
        <w:rPr>
          <w:lang w:val="en-US"/>
        </w:rPr>
      </w:pPr>
      <w:r>
        <w:rPr>
          <w:noProof/>
        </w:rPr>
        <w:drawing>
          <wp:inline distT="0" distB="0" distL="0" distR="0" wp14:anchorId="55330A10" wp14:editId="3A06969E">
            <wp:extent cx="1219200" cy="178965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337" cy="1806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C3572F">
        <w:rPr>
          <w:lang w:val="en-US"/>
        </w:rPr>
        <w:t>Booksread.txt</w:t>
      </w:r>
    </w:p>
    <w:p w14:paraId="3D5A1443" w14:textId="58632F64" w:rsidR="00C3572F" w:rsidRPr="0042448F" w:rsidRDefault="00F354EB" w:rsidP="00457F77">
      <w:pPr>
        <w:pStyle w:val="Contenu"/>
      </w:pPr>
      <w:r>
        <w:rPr>
          <w:noProof/>
        </w:rPr>
        <w:drawing>
          <wp:inline distT="0" distB="0" distL="0" distR="0" wp14:anchorId="40BDED5C" wp14:editId="7626D6CF">
            <wp:extent cx="2590800" cy="153605"/>
            <wp:effectExtent l="19050" t="19050" r="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37" cy="1575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8E6A58" w:rsidRPr="0042448F">
        <w:t>rating_matrix.txt</w:t>
      </w:r>
    </w:p>
    <w:p w14:paraId="4AD3D6C3" w14:textId="5E467110" w:rsidR="008E6A58" w:rsidRDefault="00712F54" w:rsidP="00457F77">
      <w:pPr>
        <w:pStyle w:val="Contenu"/>
        <w:rPr>
          <w:sz w:val="26"/>
          <w:szCs w:val="26"/>
        </w:rPr>
      </w:pPr>
      <w:r>
        <w:rPr>
          <w:noProof/>
        </w:rPr>
        <w:drawing>
          <wp:inline distT="0" distB="0" distL="0" distR="0" wp14:anchorId="1BCB83A4" wp14:editId="362958FC">
            <wp:extent cx="2457450" cy="1237183"/>
            <wp:effectExtent l="19050" t="19050" r="19050" b="203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68" cy="123880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6823D0" w:rsidRPr="0042448F">
        <w:t>suggest_matrix.txt</w:t>
      </w:r>
    </w:p>
    <w:p w14:paraId="01CD81B1" w14:textId="0E628B22" w:rsidR="0042448F" w:rsidRDefault="0042448F" w:rsidP="0042448F">
      <w:pPr>
        <w:pStyle w:val="Contenu"/>
        <w:rPr>
          <w:sz w:val="26"/>
          <w:szCs w:val="26"/>
        </w:rPr>
      </w:pPr>
      <w:r w:rsidRPr="0042448F">
        <w:rPr>
          <w:sz w:val="26"/>
          <w:szCs w:val="26"/>
        </w:rPr>
        <w:t>Changeons</w:t>
      </w:r>
      <w:r>
        <w:rPr>
          <w:sz w:val="26"/>
          <w:szCs w:val="26"/>
        </w:rPr>
        <w:t>, j</w:t>
      </w:r>
      <w:r w:rsidRPr="0042448F">
        <w:rPr>
          <w:sz w:val="26"/>
          <w:szCs w:val="26"/>
        </w:rPr>
        <w:t xml:space="preserve">e suis désormais Gilbert (prédéfini) et je </w:t>
      </w:r>
      <w:r>
        <w:rPr>
          <w:sz w:val="26"/>
          <w:szCs w:val="26"/>
        </w:rPr>
        <w:t>veux</w:t>
      </w:r>
      <w:r w:rsidRPr="0042448F">
        <w:rPr>
          <w:sz w:val="26"/>
          <w:szCs w:val="26"/>
        </w:rPr>
        <w:t xml:space="preserve"> des</w:t>
      </w:r>
      <w:r>
        <w:rPr>
          <w:sz w:val="26"/>
          <w:szCs w:val="26"/>
        </w:rPr>
        <w:t xml:space="preserve"> </w:t>
      </w:r>
      <w:r w:rsidRPr="0042448F">
        <w:rPr>
          <w:sz w:val="26"/>
          <w:szCs w:val="26"/>
        </w:rPr>
        <w:t>recommandations de lectures.</w:t>
      </w:r>
    </w:p>
    <w:p w14:paraId="098C6A9F" w14:textId="1AB13D79" w:rsidR="00457F77" w:rsidRDefault="0042448F" w:rsidP="00457F77">
      <w:pPr>
        <w:pStyle w:val="Contenu"/>
        <w:rPr>
          <w:sz w:val="26"/>
          <w:szCs w:val="26"/>
        </w:rPr>
      </w:pPr>
      <w:r w:rsidRPr="0042448F">
        <w:rPr>
          <w:sz w:val="26"/>
          <w:szCs w:val="26"/>
        </w:rPr>
        <w:drawing>
          <wp:inline distT="0" distB="0" distL="0" distR="0" wp14:anchorId="3F0C5A3C" wp14:editId="28C14526">
            <wp:extent cx="3181350" cy="2432459"/>
            <wp:effectExtent l="0" t="0" r="0" b="6350"/>
            <wp:docPr id="32" name="Imag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08" cy="25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C112" w14:textId="3312F2BE" w:rsidR="0044570F" w:rsidRDefault="00322C40" w:rsidP="00457F77">
      <w:pPr>
        <w:pStyle w:val="Contenu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70" behindDoc="0" locked="0" layoutInCell="1" allowOverlap="1" wp14:anchorId="2CCADBF0" wp14:editId="3614BEAC">
            <wp:simplePos x="0" y="0"/>
            <wp:positionH relativeFrom="column">
              <wp:posOffset>3815715</wp:posOffset>
            </wp:positionH>
            <wp:positionV relativeFrom="paragraph">
              <wp:posOffset>866140</wp:posOffset>
            </wp:positionV>
            <wp:extent cx="2520295" cy="1562100"/>
            <wp:effectExtent l="19050" t="19050" r="13970" b="19050"/>
            <wp:wrapSquare wrapText="bothSides"/>
            <wp:docPr id="759568013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295" cy="15621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5469DD">
        <w:rPr>
          <w:noProof/>
        </w:rPr>
        <w:drawing>
          <wp:inline distT="0" distB="0" distL="0" distR="0" wp14:anchorId="6F8F91D1" wp14:editId="3041F5F9">
            <wp:extent cx="3181350" cy="2430520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36" cy="24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4B640CCB" w14:textId="77777777" w:rsidR="00322C40" w:rsidRDefault="005F2155" w:rsidP="00322C40">
      <w:pPr>
        <w:pStyle w:val="Contenu"/>
        <w:jc w:val="right"/>
        <w:rPr>
          <w:sz w:val="26"/>
          <w:szCs w:val="26"/>
        </w:rPr>
      </w:pPr>
      <w:r>
        <w:rPr>
          <w:sz w:val="26"/>
          <w:szCs w:val="26"/>
        </w:rPr>
        <w:t>M</w:t>
      </w:r>
      <w:r w:rsidRPr="005F2155">
        <w:rPr>
          <w:sz w:val="26"/>
          <w:szCs w:val="26"/>
        </w:rPr>
        <w:t>atrice de suggestions (Gilbert ligne 1)</w:t>
      </w:r>
      <w:r w:rsidR="3F14C982" w:rsidRPr="3F14C982">
        <w:rPr>
          <w:sz w:val="26"/>
          <w:szCs w:val="26"/>
        </w:rPr>
        <w:t xml:space="preserve"> </w:t>
      </w:r>
    </w:p>
    <w:p w14:paraId="29B3E3F6" w14:textId="7E13745D" w:rsidR="005469DD" w:rsidRPr="001B3C21" w:rsidRDefault="5B336945" w:rsidP="00322C40">
      <w:pPr>
        <w:pStyle w:val="Contenu"/>
        <w:jc w:val="right"/>
        <w:rPr>
          <w:sz w:val="26"/>
          <w:szCs w:val="26"/>
        </w:rPr>
      </w:pPr>
      <w:r w:rsidRPr="5B336945">
        <w:rPr>
          <w:sz w:val="26"/>
          <w:szCs w:val="26"/>
        </w:rPr>
        <w:t>(”./logs/logs_suggest_matrix.txt”)</w:t>
      </w:r>
    </w:p>
    <w:p w14:paraId="4BF33BE5" w14:textId="77777777" w:rsidR="007D488D" w:rsidRDefault="007D488D" w:rsidP="00457F77">
      <w:pPr>
        <w:pStyle w:val="Contenu"/>
        <w:rPr>
          <w:sz w:val="26"/>
          <w:szCs w:val="26"/>
        </w:rPr>
      </w:pPr>
    </w:p>
    <w:p w14:paraId="6D0E3C20" w14:textId="312B2DE7" w:rsidR="001B3C21" w:rsidRPr="00457F77" w:rsidRDefault="00457F77" w:rsidP="001B3C21">
      <w:pPr>
        <w:pStyle w:val="Contenu"/>
        <w:numPr>
          <w:ilvl w:val="0"/>
          <w:numId w:val="2"/>
        </w:numPr>
        <w:outlineLvl w:val="1"/>
        <w:rPr>
          <w:sz w:val="26"/>
          <w:szCs w:val="26"/>
        </w:rPr>
      </w:pPr>
      <w:bookmarkStart w:id="15" w:name="_Toc90844889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Données pour reproduire les tests</w:t>
      </w:r>
      <w:bookmarkEnd w:id="15"/>
    </w:p>
    <w:p w14:paraId="3747F353" w14:textId="3761AD60" w:rsidR="00457F77" w:rsidRDefault="007A4E25" w:rsidP="00457F77">
      <w:pPr>
        <w:pStyle w:val="Contenu"/>
        <w:rPr>
          <w:sz w:val="26"/>
          <w:szCs w:val="26"/>
        </w:rPr>
      </w:pPr>
      <w:r>
        <w:rPr>
          <w:sz w:val="26"/>
          <w:szCs w:val="26"/>
        </w:rPr>
        <w:t>Test n°1 </w:t>
      </w:r>
      <w:r w:rsidR="00135FFA">
        <w:rPr>
          <w:sz w:val="26"/>
          <w:szCs w:val="26"/>
        </w:rPr>
        <w:t>m</w:t>
      </w:r>
      <w:r w:rsidR="0007410E">
        <w:rPr>
          <w:sz w:val="26"/>
          <w:szCs w:val="26"/>
        </w:rPr>
        <w:t>ettre : new</w:t>
      </w:r>
      <w:r w:rsidR="00095785">
        <w:rPr>
          <w:sz w:val="26"/>
          <w:szCs w:val="26"/>
        </w:rPr>
        <w:t> ; EFREI Paris ; 3 ; 2 ; 1</w:t>
      </w:r>
    </w:p>
    <w:p w14:paraId="61E5B577" w14:textId="0776153B" w:rsidR="00EB25CE" w:rsidRDefault="00135FFA" w:rsidP="00457F77">
      <w:pPr>
        <w:pStyle w:val="Contenu"/>
        <w:rPr>
          <w:sz w:val="26"/>
          <w:szCs w:val="26"/>
        </w:rPr>
      </w:pPr>
      <w:r>
        <w:rPr>
          <w:sz w:val="26"/>
          <w:szCs w:val="26"/>
        </w:rPr>
        <w:t>Test n°2 m</w:t>
      </w:r>
      <w:r w:rsidR="007A4E25">
        <w:rPr>
          <w:sz w:val="26"/>
          <w:szCs w:val="26"/>
        </w:rPr>
        <w:t>ettre : Gilbert ; 3 ; 3</w:t>
      </w:r>
    </w:p>
    <w:p w14:paraId="1723A175" w14:textId="112776CA" w:rsidR="007A4E25" w:rsidRDefault="007A4E25" w:rsidP="00457F77">
      <w:pPr>
        <w:pStyle w:val="Contenu"/>
        <w:rPr>
          <w:sz w:val="26"/>
          <w:szCs w:val="26"/>
        </w:rPr>
      </w:pPr>
    </w:p>
    <w:p w14:paraId="042B1141" w14:textId="6A990AD6" w:rsidR="00B428D7" w:rsidRPr="00264343" w:rsidRDefault="00163F3F" w:rsidP="00B428D7">
      <w:pPr>
        <w:pStyle w:val="Contenu"/>
        <w:numPr>
          <w:ilvl w:val="0"/>
          <w:numId w:val="7"/>
        </w:numPr>
        <w:outlineLvl w:val="0"/>
        <w:rPr>
          <w:sz w:val="26"/>
          <w:szCs w:val="26"/>
        </w:rPr>
      </w:pPr>
      <w:bookmarkStart w:id="16" w:name="_Toc90844890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40"/>
          <w:szCs w:val="40"/>
          <w:u w:val="single"/>
          <w:lang w:bidi="fr-FR"/>
        </w:rPr>
        <w:t>Conclusion</w:t>
      </w:r>
      <w:bookmarkEnd w:id="16"/>
    </w:p>
    <w:p w14:paraId="0646B672" w14:textId="5C6B9D37" w:rsidR="00B428D7" w:rsidRDefault="00B428D7" w:rsidP="00B428D7">
      <w:pPr>
        <w:pStyle w:val="Contenu"/>
        <w:numPr>
          <w:ilvl w:val="0"/>
          <w:numId w:val="2"/>
        </w:numPr>
        <w:outlineLvl w:val="1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17" w:name="_Toc90844891"/>
      <w:r w:rsidRPr="006A72A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Apprentissage</w:t>
      </w:r>
      <w:r w:rsidR="006A72A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 xml:space="preserve"> </w:t>
      </w:r>
      <w:r w:rsidR="00305F6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gestion du temps</w:t>
      </w:r>
      <w:bookmarkEnd w:id="17"/>
    </w:p>
    <w:p w14:paraId="76B4BF98" w14:textId="78D1D138" w:rsidR="003F04F5" w:rsidRDefault="00DE403E" w:rsidP="003F04F5">
      <w:pPr>
        <w:pStyle w:val="Contenu"/>
        <w:rPr>
          <w:sz w:val="26"/>
          <w:szCs w:val="26"/>
        </w:rPr>
      </w:pPr>
      <w:r>
        <w:rPr>
          <w:sz w:val="26"/>
          <w:szCs w:val="26"/>
        </w:rPr>
        <w:t>C</w:t>
      </w:r>
      <w:r w:rsidR="003F04F5" w:rsidRPr="003F04F5">
        <w:rPr>
          <w:sz w:val="26"/>
          <w:szCs w:val="26"/>
        </w:rPr>
        <w:t>e projet nous a permis de nous initier aux travaux de groupe en commençant dès</w:t>
      </w:r>
      <w:r>
        <w:rPr>
          <w:sz w:val="26"/>
          <w:szCs w:val="26"/>
        </w:rPr>
        <w:t xml:space="preserve"> la</w:t>
      </w:r>
      <w:r w:rsidR="003F04F5" w:rsidRPr="003F04F5">
        <w:rPr>
          <w:sz w:val="26"/>
          <w:szCs w:val="26"/>
        </w:rPr>
        <w:t xml:space="preserve"> </w:t>
      </w:r>
      <w:r w:rsidR="00200585">
        <w:rPr>
          <w:sz w:val="26"/>
          <w:szCs w:val="26"/>
        </w:rPr>
        <w:t xml:space="preserve">première </w:t>
      </w:r>
      <w:r w:rsidR="003F04F5" w:rsidRPr="003F04F5">
        <w:rPr>
          <w:sz w:val="26"/>
          <w:szCs w:val="26"/>
        </w:rPr>
        <w:t>séance</w:t>
      </w:r>
      <w:r w:rsidR="002405AB">
        <w:rPr>
          <w:sz w:val="26"/>
          <w:szCs w:val="26"/>
        </w:rPr>
        <w:t xml:space="preserve"> à</w:t>
      </w:r>
      <w:r w:rsidR="003F04F5" w:rsidRPr="003F04F5">
        <w:rPr>
          <w:sz w:val="26"/>
          <w:szCs w:val="26"/>
        </w:rPr>
        <w:t xml:space="preserve"> planif</w:t>
      </w:r>
      <w:r w:rsidR="002405AB">
        <w:rPr>
          <w:sz w:val="26"/>
          <w:szCs w:val="26"/>
        </w:rPr>
        <w:t>ier</w:t>
      </w:r>
      <w:r w:rsidR="003F04F5" w:rsidRPr="003F04F5">
        <w:rPr>
          <w:sz w:val="26"/>
          <w:szCs w:val="26"/>
        </w:rPr>
        <w:t xml:space="preserve"> </w:t>
      </w:r>
      <w:r w:rsidR="002405AB">
        <w:rPr>
          <w:sz w:val="26"/>
          <w:szCs w:val="26"/>
        </w:rPr>
        <w:t>l</w:t>
      </w:r>
      <w:r w:rsidR="003F04F5" w:rsidRPr="003F04F5">
        <w:rPr>
          <w:sz w:val="26"/>
          <w:szCs w:val="26"/>
        </w:rPr>
        <w:t>es fonctionnalités</w:t>
      </w:r>
      <w:r w:rsidR="002405AB">
        <w:rPr>
          <w:sz w:val="26"/>
          <w:szCs w:val="26"/>
        </w:rPr>
        <w:t xml:space="preserve"> à</w:t>
      </w:r>
      <w:r w:rsidR="003F04F5" w:rsidRPr="003F04F5">
        <w:rPr>
          <w:sz w:val="26"/>
          <w:szCs w:val="26"/>
        </w:rPr>
        <w:t xml:space="preserve"> </w:t>
      </w:r>
      <w:r w:rsidR="002405AB">
        <w:rPr>
          <w:sz w:val="26"/>
          <w:szCs w:val="26"/>
        </w:rPr>
        <w:t>réaliser</w:t>
      </w:r>
      <w:r w:rsidR="003F04F5" w:rsidRPr="003F04F5">
        <w:rPr>
          <w:sz w:val="26"/>
          <w:szCs w:val="26"/>
        </w:rPr>
        <w:t>. (</w:t>
      </w:r>
      <w:r w:rsidR="00761D27">
        <w:rPr>
          <w:sz w:val="26"/>
          <w:szCs w:val="26"/>
        </w:rPr>
        <w:t>Cf.</w:t>
      </w:r>
      <w:r w:rsidR="003F04F5" w:rsidRPr="003F04F5">
        <w:rPr>
          <w:sz w:val="26"/>
          <w:szCs w:val="26"/>
        </w:rPr>
        <w:t xml:space="preserve"> </w:t>
      </w:r>
      <w:r w:rsidR="00ED5BE7">
        <w:rPr>
          <w:sz w:val="26"/>
          <w:szCs w:val="26"/>
        </w:rPr>
        <w:t>/Ressources/</w:t>
      </w:r>
      <w:r w:rsidR="003F04F5" w:rsidRPr="003F04F5">
        <w:rPr>
          <w:sz w:val="26"/>
          <w:szCs w:val="26"/>
        </w:rPr>
        <w:t xml:space="preserve">Plan.md). Les dates ont été approximativement </w:t>
      </w:r>
      <w:r w:rsidR="00AE0A92">
        <w:rPr>
          <w:sz w:val="26"/>
          <w:szCs w:val="26"/>
        </w:rPr>
        <w:t>respectées. Ainsi,</w:t>
      </w:r>
      <w:r w:rsidR="003F04F5" w:rsidRPr="003F04F5">
        <w:rPr>
          <w:sz w:val="26"/>
          <w:szCs w:val="26"/>
        </w:rPr>
        <w:t xml:space="preserve"> </w:t>
      </w:r>
      <w:r w:rsidR="00AE0A92">
        <w:rPr>
          <w:sz w:val="26"/>
          <w:szCs w:val="26"/>
        </w:rPr>
        <w:t>cette organisation</w:t>
      </w:r>
      <w:r w:rsidR="003F04F5" w:rsidRPr="003F04F5">
        <w:rPr>
          <w:sz w:val="26"/>
          <w:szCs w:val="26"/>
        </w:rPr>
        <w:t xml:space="preserve"> a permis d'éviter </w:t>
      </w:r>
      <w:r w:rsidR="00AE0A92">
        <w:rPr>
          <w:sz w:val="26"/>
          <w:szCs w:val="26"/>
        </w:rPr>
        <w:t>un</w:t>
      </w:r>
      <w:r w:rsidR="003F04F5" w:rsidRPr="003F04F5">
        <w:rPr>
          <w:sz w:val="26"/>
          <w:szCs w:val="26"/>
        </w:rPr>
        <w:t xml:space="preserve"> retard général </w:t>
      </w:r>
      <w:r w:rsidR="00AE0A92">
        <w:rPr>
          <w:sz w:val="26"/>
          <w:szCs w:val="26"/>
        </w:rPr>
        <w:t>sans être au détriment</w:t>
      </w:r>
      <w:r w:rsidR="003F04F5" w:rsidRPr="003F04F5">
        <w:rPr>
          <w:sz w:val="26"/>
          <w:szCs w:val="26"/>
        </w:rPr>
        <w:t xml:space="preserve"> des examens.</w:t>
      </w:r>
    </w:p>
    <w:p w14:paraId="18645F0B" w14:textId="77777777" w:rsidR="003F04F5" w:rsidRPr="003F04F5" w:rsidRDefault="003F04F5" w:rsidP="003F04F5">
      <w:pPr>
        <w:pStyle w:val="Contenu"/>
        <w:rPr>
          <w:sz w:val="26"/>
          <w:szCs w:val="26"/>
        </w:rPr>
      </w:pPr>
    </w:p>
    <w:p w14:paraId="561B7952" w14:textId="69D324F9" w:rsidR="006A72A9" w:rsidRDefault="006A72A9" w:rsidP="00B428D7">
      <w:pPr>
        <w:pStyle w:val="Contenu"/>
        <w:numPr>
          <w:ilvl w:val="0"/>
          <w:numId w:val="2"/>
        </w:numPr>
        <w:outlineLvl w:val="1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18" w:name="_Toc90844892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Apprentissage sur l’organisation de travail</w:t>
      </w:r>
      <w:bookmarkEnd w:id="18"/>
    </w:p>
    <w:p w14:paraId="3587DC95" w14:textId="288B8E16" w:rsidR="003F04F5" w:rsidRDefault="00377149" w:rsidP="003F04F5">
      <w:pPr>
        <w:pStyle w:val="Contenu"/>
        <w:rPr>
          <w:sz w:val="26"/>
          <w:szCs w:val="26"/>
        </w:rPr>
      </w:pPr>
      <w:r w:rsidRPr="00377149">
        <w:rPr>
          <w:sz w:val="26"/>
          <w:szCs w:val="26"/>
        </w:rPr>
        <w:t xml:space="preserve">Cela a été l'occasion de découvrir le travail de </w:t>
      </w:r>
      <w:r w:rsidR="001C3273">
        <w:rPr>
          <w:sz w:val="26"/>
          <w:szCs w:val="26"/>
        </w:rPr>
        <w:t>groupe</w:t>
      </w:r>
      <w:r w:rsidRPr="00377149">
        <w:rPr>
          <w:sz w:val="26"/>
          <w:szCs w:val="26"/>
        </w:rPr>
        <w:t xml:space="preserve"> par</w:t>
      </w:r>
      <w:r w:rsidR="00242B8F">
        <w:rPr>
          <w:sz w:val="26"/>
          <w:szCs w:val="26"/>
        </w:rPr>
        <w:t xml:space="preserve"> l’intermédiaire de</w:t>
      </w:r>
      <w:r w:rsidRPr="00377149">
        <w:rPr>
          <w:sz w:val="26"/>
          <w:szCs w:val="26"/>
        </w:rPr>
        <w:t xml:space="preserve"> </w:t>
      </w:r>
      <w:r w:rsidR="00242B8F" w:rsidRPr="00377149">
        <w:rPr>
          <w:sz w:val="26"/>
          <w:szCs w:val="26"/>
        </w:rPr>
        <w:t>GitHub</w:t>
      </w:r>
      <w:r w:rsidR="001C3273">
        <w:rPr>
          <w:sz w:val="26"/>
          <w:szCs w:val="26"/>
        </w:rPr>
        <w:t> :</w:t>
      </w:r>
      <w:r w:rsidRPr="00377149">
        <w:rPr>
          <w:sz w:val="26"/>
          <w:szCs w:val="26"/>
        </w:rPr>
        <w:t xml:space="preserve"> </w:t>
      </w:r>
      <w:r w:rsidR="001C3273">
        <w:rPr>
          <w:sz w:val="26"/>
          <w:szCs w:val="26"/>
        </w:rPr>
        <w:t>l</w:t>
      </w:r>
      <w:r w:rsidR="00242B8F">
        <w:rPr>
          <w:sz w:val="26"/>
          <w:szCs w:val="26"/>
        </w:rPr>
        <w:t>a p</w:t>
      </w:r>
      <w:r w:rsidRPr="00377149">
        <w:rPr>
          <w:sz w:val="26"/>
          <w:szCs w:val="26"/>
        </w:rPr>
        <w:t>ublication de code,</w:t>
      </w:r>
      <w:r w:rsidR="00242B8F">
        <w:rPr>
          <w:sz w:val="26"/>
          <w:szCs w:val="26"/>
        </w:rPr>
        <w:t xml:space="preserve"> de</w:t>
      </w:r>
      <w:r w:rsidRPr="00377149">
        <w:rPr>
          <w:sz w:val="26"/>
          <w:szCs w:val="26"/>
        </w:rPr>
        <w:t xml:space="preserve"> branches</w:t>
      </w:r>
      <w:r w:rsidR="001C3273">
        <w:rPr>
          <w:sz w:val="26"/>
          <w:szCs w:val="26"/>
        </w:rPr>
        <w:t> ;</w:t>
      </w:r>
      <w:r w:rsidRPr="00377149">
        <w:rPr>
          <w:sz w:val="26"/>
          <w:szCs w:val="26"/>
        </w:rPr>
        <w:t xml:space="preserve"> </w:t>
      </w:r>
      <w:r w:rsidR="00665033">
        <w:rPr>
          <w:sz w:val="26"/>
          <w:szCs w:val="26"/>
        </w:rPr>
        <w:t xml:space="preserve">l’envoie d’un code modifié et </w:t>
      </w:r>
      <w:r w:rsidR="001047A5">
        <w:rPr>
          <w:sz w:val="26"/>
          <w:szCs w:val="26"/>
        </w:rPr>
        <w:t xml:space="preserve">la </w:t>
      </w:r>
      <w:r w:rsidR="00116365">
        <w:rPr>
          <w:sz w:val="26"/>
          <w:szCs w:val="26"/>
        </w:rPr>
        <w:t>réception</w:t>
      </w:r>
      <w:r w:rsidR="001047A5">
        <w:rPr>
          <w:sz w:val="26"/>
          <w:szCs w:val="26"/>
        </w:rPr>
        <w:t xml:space="preserve"> du travail du partenaire</w:t>
      </w:r>
      <w:r w:rsidR="00116365">
        <w:rPr>
          <w:sz w:val="26"/>
          <w:szCs w:val="26"/>
        </w:rPr>
        <w:t>.</w:t>
      </w:r>
      <w:r w:rsidRPr="00377149">
        <w:rPr>
          <w:sz w:val="26"/>
          <w:szCs w:val="26"/>
        </w:rPr>
        <w:t xml:space="preserve"> </w:t>
      </w:r>
      <w:r w:rsidR="00116365">
        <w:rPr>
          <w:sz w:val="26"/>
          <w:szCs w:val="26"/>
        </w:rPr>
        <w:t>Dans l’ensemble,</w:t>
      </w:r>
      <w:r w:rsidR="00C908DF">
        <w:rPr>
          <w:sz w:val="26"/>
          <w:szCs w:val="26"/>
        </w:rPr>
        <w:t xml:space="preserve"> c’est </w:t>
      </w:r>
      <w:r w:rsidRPr="00377149">
        <w:rPr>
          <w:sz w:val="26"/>
          <w:szCs w:val="26"/>
        </w:rPr>
        <w:t xml:space="preserve">apprendre à travailler à plusieurs et fusionner </w:t>
      </w:r>
      <w:r w:rsidR="001C3273">
        <w:rPr>
          <w:sz w:val="26"/>
          <w:szCs w:val="26"/>
        </w:rPr>
        <w:t>les</w:t>
      </w:r>
      <w:r w:rsidRPr="00377149">
        <w:rPr>
          <w:sz w:val="26"/>
          <w:szCs w:val="26"/>
        </w:rPr>
        <w:t xml:space="preserve"> codes en gardant une trace</w:t>
      </w:r>
      <w:r w:rsidR="00C908DF">
        <w:rPr>
          <w:sz w:val="26"/>
          <w:szCs w:val="26"/>
        </w:rPr>
        <w:t xml:space="preserve"> écrite</w:t>
      </w:r>
      <w:r w:rsidRPr="00377149">
        <w:rPr>
          <w:sz w:val="26"/>
          <w:szCs w:val="26"/>
        </w:rPr>
        <w:t xml:space="preserve">. Même si on ne maîtrise pas à totalement l'outil, cela </w:t>
      </w:r>
      <w:r w:rsidR="00372FF2">
        <w:rPr>
          <w:sz w:val="26"/>
          <w:szCs w:val="26"/>
        </w:rPr>
        <w:t>nous a permis d’avoir une bonne</w:t>
      </w:r>
      <w:r w:rsidR="00EA155C">
        <w:rPr>
          <w:sz w:val="26"/>
          <w:szCs w:val="26"/>
        </w:rPr>
        <w:t xml:space="preserve"> </w:t>
      </w:r>
      <w:r w:rsidR="002C71B6">
        <w:rPr>
          <w:sz w:val="26"/>
          <w:szCs w:val="26"/>
        </w:rPr>
        <w:t>prise en main qui nous facilitera</w:t>
      </w:r>
      <w:r w:rsidR="00EA155C">
        <w:rPr>
          <w:sz w:val="26"/>
          <w:szCs w:val="26"/>
        </w:rPr>
        <w:t xml:space="preserve"> la tâche </w:t>
      </w:r>
      <w:r w:rsidRPr="00377149">
        <w:rPr>
          <w:sz w:val="26"/>
          <w:szCs w:val="26"/>
        </w:rPr>
        <w:t>pour les futurs travaux de groupe.</w:t>
      </w:r>
    </w:p>
    <w:p w14:paraId="3C9F67A7" w14:textId="77777777" w:rsidR="0033675C" w:rsidRDefault="0033675C" w:rsidP="003F04F5">
      <w:pPr>
        <w:pStyle w:val="Contenu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</w:p>
    <w:p w14:paraId="2DEF5CCC" w14:textId="030F37AB" w:rsidR="00EA36D1" w:rsidRDefault="00EA36D1" w:rsidP="00B428D7">
      <w:pPr>
        <w:pStyle w:val="Contenu"/>
        <w:numPr>
          <w:ilvl w:val="0"/>
          <w:numId w:val="2"/>
        </w:numPr>
        <w:outlineLvl w:val="1"/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</w:pPr>
      <w:bookmarkStart w:id="19" w:name="_Toc90844893"/>
      <w:r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 xml:space="preserve">Apprentissage </w:t>
      </w:r>
      <w:r w:rsidR="00305F69">
        <w:rPr>
          <w:rFonts w:asciiTheme="majorHAnsi" w:eastAsiaTheme="majorEastAsia" w:hAnsiTheme="majorHAnsi" w:cstheme="majorBidi"/>
          <w:b/>
          <w:color w:val="061F57" w:themeColor="text2" w:themeShade="BF"/>
          <w:kern w:val="28"/>
          <w:sz w:val="30"/>
          <w:szCs w:val="30"/>
          <w:u w:val="single"/>
          <w:lang w:bidi="fr-FR"/>
        </w:rPr>
        <w:t>sur le plan technique</w:t>
      </w:r>
      <w:bookmarkEnd w:id="19"/>
    </w:p>
    <w:p w14:paraId="4EDEDD8D" w14:textId="1F49C999" w:rsidR="00377149" w:rsidRPr="0033675C" w:rsidRDefault="0033675C" w:rsidP="00377149">
      <w:pPr>
        <w:pStyle w:val="Contenu"/>
        <w:rPr>
          <w:sz w:val="26"/>
          <w:szCs w:val="26"/>
        </w:rPr>
      </w:pPr>
      <w:r w:rsidRPr="0033675C">
        <w:rPr>
          <w:sz w:val="26"/>
          <w:szCs w:val="26"/>
        </w:rPr>
        <w:t xml:space="preserve">Sur le plan technique, la gestion des fichiers a été </w:t>
      </w:r>
      <w:r w:rsidR="000D13A0" w:rsidRPr="0033675C">
        <w:rPr>
          <w:sz w:val="26"/>
          <w:szCs w:val="26"/>
        </w:rPr>
        <w:t>cruciale</w:t>
      </w:r>
      <w:r w:rsidRPr="0033675C">
        <w:rPr>
          <w:sz w:val="26"/>
          <w:szCs w:val="26"/>
        </w:rPr>
        <w:t xml:space="preserve">. Se répartir le travail et décentraliser les fonctions dans des fichiers spécifiques pour être le plus efficace possible a été une bonne décision, malgré les problèmes </w:t>
      </w:r>
      <w:r w:rsidR="00FD5CD4">
        <w:rPr>
          <w:sz w:val="26"/>
          <w:szCs w:val="26"/>
        </w:rPr>
        <w:t>d’importation circulaire</w:t>
      </w:r>
      <w:r w:rsidRPr="0033675C">
        <w:rPr>
          <w:sz w:val="26"/>
          <w:szCs w:val="26"/>
        </w:rPr>
        <w:t>.</w:t>
      </w:r>
    </w:p>
    <w:sectPr w:rsidR="00377149" w:rsidRPr="0033675C" w:rsidSect="004F064D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8A54D" w14:textId="77777777" w:rsidR="003E5850" w:rsidRDefault="003E5850">
      <w:r>
        <w:separator/>
      </w:r>
    </w:p>
    <w:p w14:paraId="088A5BB5" w14:textId="77777777" w:rsidR="003E5850" w:rsidRDefault="003E5850"/>
  </w:endnote>
  <w:endnote w:type="continuationSeparator" w:id="0">
    <w:p w14:paraId="238FA200" w14:textId="77777777" w:rsidR="003E5850" w:rsidRDefault="003E5850">
      <w:r>
        <w:continuationSeparator/>
      </w:r>
    </w:p>
    <w:p w14:paraId="5846A035" w14:textId="77777777" w:rsidR="003E5850" w:rsidRDefault="003E5850"/>
  </w:endnote>
  <w:endnote w:type="continuationNotice" w:id="1">
    <w:p w14:paraId="5C761C54" w14:textId="77777777" w:rsidR="003E5850" w:rsidRDefault="003E585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DC6D4F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255A5ED2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EAE4C" w14:textId="77777777" w:rsidR="003E5850" w:rsidRDefault="003E5850">
      <w:r>
        <w:separator/>
      </w:r>
    </w:p>
    <w:p w14:paraId="12F174F3" w14:textId="77777777" w:rsidR="003E5850" w:rsidRDefault="003E5850"/>
  </w:footnote>
  <w:footnote w:type="continuationSeparator" w:id="0">
    <w:p w14:paraId="76F15EFA" w14:textId="77777777" w:rsidR="003E5850" w:rsidRDefault="003E5850">
      <w:r>
        <w:continuationSeparator/>
      </w:r>
    </w:p>
    <w:p w14:paraId="24D598E7" w14:textId="77777777" w:rsidR="003E5850" w:rsidRDefault="003E5850"/>
  </w:footnote>
  <w:footnote w:type="continuationNotice" w:id="1">
    <w:p w14:paraId="0AD3849A" w14:textId="77777777" w:rsidR="003E5850" w:rsidRDefault="003E585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395B5C" w14:paraId="0C5B035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4FEC1BC" w14:textId="0F62F5C4" w:rsidR="006E6B60" w:rsidRPr="00395B5C" w:rsidRDefault="006E6B60" w:rsidP="00714D96">
          <w:pPr>
            <w:pStyle w:val="En-tte"/>
            <w:jc w:val="right"/>
            <w:rPr>
              <w:b w:val="0"/>
              <w:bCs/>
              <w:i/>
              <w:iCs/>
              <w:color w:val="A6A6A6" w:themeColor="background1" w:themeShade="A6"/>
              <w:lang w:val="en-US"/>
            </w:rPr>
          </w:pPr>
        </w:p>
      </w:tc>
    </w:tr>
  </w:tbl>
  <w:p w14:paraId="1A9CFE39" w14:textId="77777777" w:rsidR="00D077E9" w:rsidRPr="00395B5C" w:rsidRDefault="00D077E9" w:rsidP="00D077E9">
    <w:pPr>
      <w:pStyle w:val="En-tt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403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9B41C4"/>
    <w:multiLevelType w:val="hybridMultilevel"/>
    <w:tmpl w:val="EC5E620C"/>
    <w:lvl w:ilvl="0" w:tplc="EA04190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E160CC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A14379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48713E"/>
    <w:multiLevelType w:val="hybridMultilevel"/>
    <w:tmpl w:val="BE3A70D2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680546"/>
    <w:multiLevelType w:val="hybridMultilevel"/>
    <w:tmpl w:val="E5A6B08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43A7D"/>
    <w:multiLevelType w:val="hybridMultilevel"/>
    <w:tmpl w:val="30104D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94DC1"/>
    <w:multiLevelType w:val="hybridMultilevel"/>
    <w:tmpl w:val="D6D084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12495"/>
    <w:multiLevelType w:val="hybridMultilevel"/>
    <w:tmpl w:val="3F6462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224CA"/>
    <w:multiLevelType w:val="hybridMultilevel"/>
    <w:tmpl w:val="B9A46856"/>
    <w:lvl w:ilvl="0" w:tplc="BCDCE3C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61587C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9E0A45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7F70DC"/>
    <w:multiLevelType w:val="hybridMultilevel"/>
    <w:tmpl w:val="4C1A1AF8"/>
    <w:lvl w:ilvl="0" w:tplc="27264E96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541F6086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6D7538"/>
    <w:multiLevelType w:val="hybridMultilevel"/>
    <w:tmpl w:val="579A0B24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605C40"/>
    <w:multiLevelType w:val="hybridMultilevel"/>
    <w:tmpl w:val="20825E42"/>
    <w:lvl w:ilvl="0" w:tplc="CA4EA73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2100C8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3B68FA"/>
    <w:multiLevelType w:val="hybridMultilevel"/>
    <w:tmpl w:val="9A16DBBA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D051EC7"/>
    <w:multiLevelType w:val="hybridMultilevel"/>
    <w:tmpl w:val="C69A8292"/>
    <w:lvl w:ilvl="0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F55631B"/>
    <w:multiLevelType w:val="hybridMultilevel"/>
    <w:tmpl w:val="D6D08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6"/>
  </w:num>
  <w:num w:numId="4">
    <w:abstractNumId w:val="4"/>
  </w:num>
  <w:num w:numId="5">
    <w:abstractNumId w:val="5"/>
  </w:num>
  <w:num w:numId="6">
    <w:abstractNumId w:val="14"/>
  </w:num>
  <w:num w:numId="7">
    <w:abstractNumId w:val="8"/>
  </w:num>
  <w:num w:numId="8">
    <w:abstractNumId w:val="12"/>
  </w:num>
  <w:num w:numId="9">
    <w:abstractNumId w:val="1"/>
  </w:num>
  <w:num w:numId="10">
    <w:abstractNumId w:val="13"/>
  </w:num>
  <w:num w:numId="11">
    <w:abstractNumId w:val="0"/>
  </w:num>
  <w:num w:numId="12">
    <w:abstractNumId w:val="18"/>
  </w:num>
  <w:num w:numId="13">
    <w:abstractNumId w:val="16"/>
  </w:num>
  <w:num w:numId="14">
    <w:abstractNumId w:val="3"/>
  </w:num>
  <w:num w:numId="15">
    <w:abstractNumId w:val="10"/>
  </w:num>
  <w:num w:numId="16">
    <w:abstractNumId w:val="7"/>
  </w:num>
  <w:num w:numId="17">
    <w:abstractNumId w:val="2"/>
  </w:num>
  <w:num w:numId="18">
    <w:abstractNumId w:val="11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8A"/>
    <w:rsid w:val="00007A18"/>
    <w:rsid w:val="00013122"/>
    <w:rsid w:val="0002482E"/>
    <w:rsid w:val="000257AD"/>
    <w:rsid w:val="00027586"/>
    <w:rsid w:val="00044D5B"/>
    <w:rsid w:val="00050324"/>
    <w:rsid w:val="000531BF"/>
    <w:rsid w:val="00073F8B"/>
    <w:rsid w:val="0007410E"/>
    <w:rsid w:val="00076E3E"/>
    <w:rsid w:val="00080C15"/>
    <w:rsid w:val="00085C5C"/>
    <w:rsid w:val="000943F1"/>
    <w:rsid w:val="00095785"/>
    <w:rsid w:val="000A0150"/>
    <w:rsid w:val="000C0A51"/>
    <w:rsid w:val="000C1CA6"/>
    <w:rsid w:val="000C5DE2"/>
    <w:rsid w:val="000D13A0"/>
    <w:rsid w:val="000E63C9"/>
    <w:rsid w:val="001031BC"/>
    <w:rsid w:val="001047A5"/>
    <w:rsid w:val="0010573D"/>
    <w:rsid w:val="00116365"/>
    <w:rsid w:val="00123A56"/>
    <w:rsid w:val="00130E9D"/>
    <w:rsid w:val="00135FFA"/>
    <w:rsid w:val="00140866"/>
    <w:rsid w:val="00150A6D"/>
    <w:rsid w:val="0016210E"/>
    <w:rsid w:val="00162961"/>
    <w:rsid w:val="00163F3F"/>
    <w:rsid w:val="00185B35"/>
    <w:rsid w:val="00195978"/>
    <w:rsid w:val="001B3C21"/>
    <w:rsid w:val="001C3273"/>
    <w:rsid w:val="001D1758"/>
    <w:rsid w:val="001F2BC8"/>
    <w:rsid w:val="001F5F6B"/>
    <w:rsid w:val="00200585"/>
    <w:rsid w:val="00207D26"/>
    <w:rsid w:val="002405AB"/>
    <w:rsid w:val="00242B8F"/>
    <w:rsid w:val="00243EBC"/>
    <w:rsid w:val="00246A35"/>
    <w:rsid w:val="0025085C"/>
    <w:rsid w:val="00256B49"/>
    <w:rsid w:val="00264343"/>
    <w:rsid w:val="00270C80"/>
    <w:rsid w:val="002827F5"/>
    <w:rsid w:val="00284348"/>
    <w:rsid w:val="002A07DD"/>
    <w:rsid w:val="002C71B6"/>
    <w:rsid w:val="002E5179"/>
    <w:rsid w:val="002F51F5"/>
    <w:rsid w:val="003059DD"/>
    <w:rsid w:val="00305F69"/>
    <w:rsid w:val="00312137"/>
    <w:rsid w:val="00322C40"/>
    <w:rsid w:val="00330359"/>
    <w:rsid w:val="0033675C"/>
    <w:rsid w:val="0033762F"/>
    <w:rsid w:val="00357B46"/>
    <w:rsid w:val="00360494"/>
    <w:rsid w:val="00366C7E"/>
    <w:rsid w:val="00372FF2"/>
    <w:rsid w:val="00377149"/>
    <w:rsid w:val="00384EA3"/>
    <w:rsid w:val="00395B5C"/>
    <w:rsid w:val="003A39A1"/>
    <w:rsid w:val="003B4941"/>
    <w:rsid w:val="003C2191"/>
    <w:rsid w:val="003C7B07"/>
    <w:rsid w:val="003D03D4"/>
    <w:rsid w:val="003D26D4"/>
    <w:rsid w:val="003D3863"/>
    <w:rsid w:val="003E5850"/>
    <w:rsid w:val="003F04F5"/>
    <w:rsid w:val="00404948"/>
    <w:rsid w:val="00407D28"/>
    <w:rsid w:val="004110DE"/>
    <w:rsid w:val="004232D3"/>
    <w:rsid w:val="0042448F"/>
    <w:rsid w:val="00426778"/>
    <w:rsid w:val="00436AC6"/>
    <w:rsid w:val="0044085A"/>
    <w:rsid w:val="00441D9E"/>
    <w:rsid w:val="0044570F"/>
    <w:rsid w:val="00457F77"/>
    <w:rsid w:val="00482938"/>
    <w:rsid w:val="00484F41"/>
    <w:rsid w:val="0049669A"/>
    <w:rsid w:val="004A6D55"/>
    <w:rsid w:val="004B21A5"/>
    <w:rsid w:val="004E1DB8"/>
    <w:rsid w:val="004F064D"/>
    <w:rsid w:val="005037F0"/>
    <w:rsid w:val="005148E9"/>
    <w:rsid w:val="00516A86"/>
    <w:rsid w:val="005275F6"/>
    <w:rsid w:val="00532541"/>
    <w:rsid w:val="00532CA7"/>
    <w:rsid w:val="00544CF9"/>
    <w:rsid w:val="005469DD"/>
    <w:rsid w:val="00560AE9"/>
    <w:rsid w:val="00572102"/>
    <w:rsid w:val="00585253"/>
    <w:rsid w:val="005B7D55"/>
    <w:rsid w:val="005E03BD"/>
    <w:rsid w:val="005F1BB0"/>
    <w:rsid w:val="005F2155"/>
    <w:rsid w:val="005F60F2"/>
    <w:rsid w:val="005F73FB"/>
    <w:rsid w:val="005F7E25"/>
    <w:rsid w:val="00630333"/>
    <w:rsid w:val="00633516"/>
    <w:rsid w:val="00656C4D"/>
    <w:rsid w:val="00665033"/>
    <w:rsid w:val="0066533F"/>
    <w:rsid w:val="00666273"/>
    <w:rsid w:val="006823D0"/>
    <w:rsid w:val="006A2674"/>
    <w:rsid w:val="006A72A9"/>
    <w:rsid w:val="006E569A"/>
    <w:rsid w:val="006E5716"/>
    <w:rsid w:val="006E6B60"/>
    <w:rsid w:val="006E76FA"/>
    <w:rsid w:val="00705B15"/>
    <w:rsid w:val="00712F54"/>
    <w:rsid w:val="00714D96"/>
    <w:rsid w:val="00726CC1"/>
    <w:rsid w:val="007302B3"/>
    <w:rsid w:val="00730733"/>
    <w:rsid w:val="00730E3A"/>
    <w:rsid w:val="00736AAF"/>
    <w:rsid w:val="00761D27"/>
    <w:rsid w:val="00761D94"/>
    <w:rsid w:val="00765B2A"/>
    <w:rsid w:val="0077538F"/>
    <w:rsid w:val="007765F6"/>
    <w:rsid w:val="00782659"/>
    <w:rsid w:val="00783A34"/>
    <w:rsid w:val="00797595"/>
    <w:rsid w:val="007A1CD7"/>
    <w:rsid w:val="007A4E25"/>
    <w:rsid w:val="007A5AE0"/>
    <w:rsid w:val="007C6B52"/>
    <w:rsid w:val="007D16C5"/>
    <w:rsid w:val="007D488D"/>
    <w:rsid w:val="007E6050"/>
    <w:rsid w:val="007F27AE"/>
    <w:rsid w:val="00822170"/>
    <w:rsid w:val="00844748"/>
    <w:rsid w:val="00847133"/>
    <w:rsid w:val="0085250E"/>
    <w:rsid w:val="008576A2"/>
    <w:rsid w:val="00862FE4"/>
    <w:rsid w:val="0086389A"/>
    <w:rsid w:val="0087605E"/>
    <w:rsid w:val="00883D59"/>
    <w:rsid w:val="008850ED"/>
    <w:rsid w:val="00897192"/>
    <w:rsid w:val="008A7AC3"/>
    <w:rsid w:val="008B1FEE"/>
    <w:rsid w:val="008E17C1"/>
    <w:rsid w:val="008E6A58"/>
    <w:rsid w:val="008E6B74"/>
    <w:rsid w:val="00902610"/>
    <w:rsid w:val="00903C32"/>
    <w:rsid w:val="0091275B"/>
    <w:rsid w:val="00916B16"/>
    <w:rsid w:val="009173B9"/>
    <w:rsid w:val="00917556"/>
    <w:rsid w:val="0092464D"/>
    <w:rsid w:val="0093335D"/>
    <w:rsid w:val="0093613E"/>
    <w:rsid w:val="00943026"/>
    <w:rsid w:val="00966B81"/>
    <w:rsid w:val="009678C0"/>
    <w:rsid w:val="009714D8"/>
    <w:rsid w:val="00971E98"/>
    <w:rsid w:val="009864F8"/>
    <w:rsid w:val="00993CBA"/>
    <w:rsid w:val="009A327F"/>
    <w:rsid w:val="009B3707"/>
    <w:rsid w:val="009C7720"/>
    <w:rsid w:val="009F3432"/>
    <w:rsid w:val="00A078EB"/>
    <w:rsid w:val="00A20F6D"/>
    <w:rsid w:val="00A21CE8"/>
    <w:rsid w:val="00A23AFA"/>
    <w:rsid w:val="00A248A9"/>
    <w:rsid w:val="00A31B3E"/>
    <w:rsid w:val="00A409CD"/>
    <w:rsid w:val="00A50802"/>
    <w:rsid w:val="00A532F3"/>
    <w:rsid w:val="00A61747"/>
    <w:rsid w:val="00A63776"/>
    <w:rsid w:val="00A8489E"/>
    <w:rsid w:val="00AA1F70"/>
    <w:rsid w:val="00AB02A7"/>
    <w:rsid w:val="00AC29F3"/>
    <w:rsid w:val="00AE0A92"/>
    <w:rsid w:val="00AF458C"/>
    <w:rsid w:val="00B00532"/>
    <w:rsid w:val="00B231E5"/>
    <w:rsid w:val="00B3705A"/>
    <w:rsid w:val="00B40226"/>
    <w:rsid w:val="00B428D7"/>
    <w:rsid w:val="00B635C2"/>
    <w:rsid w:val="00B74991"/>
    <w:rsid w:val="00BA5E9D"/>
    <w:rsid w:val="00BC797B"/>
    <w:rsid w:val="00BF72D7"/>
    <w:rsid w:val="00C02B87"/>
    <w:rsid w:val="00C179CA"/>
    <w:rsid w:val="00C204A9"/>
    <w:rsid w:val="00C3572F"/>
    <w:rsid w:val="00C4086D"/>
    <w:rsid w:val="00C908DF"/>
    <w:rsid w:val="00C94BC2"/>
    <w:rsid w:val="00CA1896"/>
    <w:rsid w:val="00CB1EFB"/>
    <w:rsid w:val="00CB5B28"/>
    <w:rsid w:val="00CE7E3B"/>
    <w:rsid w:val="00CF5371"/>
    <w:rsid w:val="00D0323A"/>
    <w:rsid w:val="00D0559F"/>
    <w:rsid w:val="00D077E9"/>
    <w:rsid w:val="00D10A8D"/>
    <w:rsid w:val="00D2266F"/>
    <w:rsid w:val="00D30908"/>
    <w:rsid w:val="00D42CB7"/>
    <w:rsid w:val="00D5413D"/>
    <w:rsid w:val="00D570A9"/>
    <w:rsid w:val="00D70D02"/>
    <w:rsid w:val="00D770C7"/>
    <w:rsid w:val="00D86945"/>
    <w:rsid w:val="00D90290"/>
    <w:rsid w:val="00DC291A"/>
    <w:rsid w:val="00DD152F"/>
    <w:rsid w:val="00DE213F"/>
    <w:rsid w:val="00DE403E"/>
    <w:rsid w:val="00DF027C"/>
    <w:rsid w:val="00DF0F72"/>
    <w:rsid w:val="00E00A32"/>
    <w:rsid w:val="00E16849"/>
    <w:rsid w:val="00E16AF3"/>
    <w:rsid w:val="00E22ACD"/>
    <w:rsid w:val="00E52AF5"/>
    <w:rsid w:val="00E52E1E"/>
    <w:rsid w:val="00E54C35"/>
    <w:rsid w:val="00E620B0"/>
    <w:rsid w:val="00E65701"/>
    <w:rsid w:val="00E70491"/>
    <w:rsid w:val="00E709B0"/>
    <w:rsid w:val="00E709F2"/>
    <w:rsid w:val="00E75BA3"/>
    <w:rsid w:val="00E81B40"/>
    <w:rsid w:val="00E92FE4"/>
    <w:rsid w:val="00E97F98"/>
    <w:rsid w:val="00EA155C"/>
    <w:rsid w:val="00EA36D1"/>
    <w:rsid w:val="00EA40D8"/>
    <w:rsid w:val="00EA71EF"/>
    <w:rsid w:val="00EB25CE"/>
    <w:rsid w:val="00ED5BE7"/>
    <w:rsid w:val="00EE61B9"/>
    <w:rsid w:val="00EF555B"/>
    <w:rsid w:val="00F027BB"/>
    <w:rsid w:val="00F11DCF"/>
    <w:rsid w:val="00F162EA"/>
    <w:rsid w:val="00F234C3"/>
    <w:rsid w:val="00F26752"/>
    <w:rsid w:val="00F31F01"/>
    <w:rsid w:val="00F354EB"/>
    <w:rsid w:val="00F52D27"/>
    <w:rsid w:val="00F6188A"/>
    <w:rsid w:val="00F6289D"/>
    <w:rsid w:val="00F83527"/>
    <w:rsid w:val="00F9389D"/>
    <w:rsid w:val="00FA2CF5"/>
    <w:rsid w:val="00FB26E1"/>
    <w:rsid w:val="00FD50DB"/>
    <w:rsid w:val="00FD583F"/>
    <w:rsid w:val="00FD5CD4"/>
    <w:rsid w:val="00FD6AFF"/>
    <w:rsid w:val="00FD7488"/>
    <w:rsid w:val="00FE5E38"/>
    <w:rsid w:val="00FF16B4"/>
    <w:rsid w:val="246E7DBB"/>
    <w:rsid w:val="3F14C982"/>
    <w:rsid w:val="5B336945"/>
    <w:rsid w:val="5DAB67D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3BFCA8"/>
  <w15:docId w15:val="{B24E3476-9D82-4128-A1F9-2DE9F7E69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6D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D26D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D26D4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3D26D4"/>
    <w:rPr>
      <w:color w:val="3592CF" w:themeColor="hyperlink"/>
      <w:u w:val="single"/>
    </w:rPr>
  </w:style>
  <w:style w:type="paragraph" w:styleId="Lgende">
    <w:name w:val="caption"/>
    <w:basedOn w:val="Normal"/>
    <w:next w:val="Normal"/>
    <w:uiPriority w:val="99"/>
    <w:unhideWhenUsed/>
    <w:rsid w:val="004E1DB8"/>
    <w:pPr>
      <w:spacing w:after="200" w:line="240" w:lineRule="auto"/>
    </w:pPr>
    <w:rPr>
      <w:i/>
      <w:iCs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8E17C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E17C1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0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91306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5617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1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5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iba\AppData\Roaming\Microsoft\Templates\Rapport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C3C84-86C8-4500-82C0-1555B521A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199</TotalTime>
  <Pages>10</Pages>
  <Words>1439</Words>
  <Characters>7915</Characters>
  <Application>Microsoft Office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9336</CharactersWithSpaces>
  <SharedDoc>false</SharedDoc>
  <HLinks>
    <vt:vector size="102" baseType="variant">
      <vt:variant>
        <vt:i4>7471197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Menu_Recommandation</vt:lpwstr>
      </vt:variant>
      <vt:variant>
        <vt:i4>6684744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Menu_Profil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_Toc90837254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_Toc90837253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_Toc90837252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_Toc90837251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_Toc90837250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_Toc90837249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_Toc90837248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_Toc90837247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_Toc90837246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_Toc90837245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_Toc90837244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_Toc90837243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_Toc90837242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_Toc90837241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_Toc90837240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Thibaut Menin</dc:creator>
  <cp:keywords/>
  <cp:lastModifiedBy>Thibaut Menin</cp:lastModifiedBy>
  <cp:revision>143</cp:revision>
  <cp:lastPrinted>2006-08-01T17:47:00Z</cp:lastPrinted>
  <dcterms:created xsi:type="dcterms:W3CDTF">2021-12-19T18:02:00Z</dcterms:created>
  <dcterms:modified xsi:type="dcterms:W3CDTF">2021-12-19T21:27:00Z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